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7"/>
        <w:gridCol w:w="1559"/>
        <w:gridCol w:w="992"/>
        <w:gridCol w:w="2127"/>
      </w:tblGrid>
      <w:tr w:rsidR="00A827F8" w14:paraId="73A4B7C1" w14:textId="77777777" w:rsidTr="00ED00F6">
        <w:trPr>
          <w:cantSplit/>
        </w:trPr>
        <w:tc>
          <w:tcPr>
            <w:tcW w:w="5387" w:type="dxa"/>
            <w:tcBorders>
              <w:left w:val="single" w:sz="6" w:space="0" w:color="auto"/>
              <w:bottom w:val="single" w:sz="6" w:space="0" w:color="auto"/>
            </w:tcBorders>
          </w:tcPr>
          <w:p w14:paraId="5F9FE5D4" w14:textId="77777777" w:rsidR="00A827F8" w:rsidRDefault="00A827F8">
            <w:pPr>
              <w:rPr>
                <w:sz w:val="16"/>
              </w:rPr>
            </w:pPr>
            <w:r>
              <w:rPr>
                <w:sz w:val="16"/>
              </w:rPr>
              <w:t>Distribution:</w:t>
            </w:r>
          </w:p>
          <w:p w14:paraId="1440E8A9" w14:textId="77777777" w:rsidR="00A827F8" w:rsidRDefault="00A827F8">
            <w:pPr>
              <w:jc w:val="center"/>
            </w:pPr>
            <w:r>
              <w:rPr>
                <w:i/>
                <w:sz w:val="20"/>
              </w:rPr>
              <w:t>Nätet</w:t>
            </w:r>
          </w:p>
        </w:tc>
        <w:tc>
          <w:tcPr>
            <w:tcW w:w="155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A4B6D" w14:textId="77777777" w:rsidR="00A827F8" w:rsidRDefault="00A827F8">
            <w:pPr>
              <w:rPr>
                <w:sz w:val="16"/>
              </w:rPr>
            </w:pPr>
            <w:r>
              <w:rPr>
                <w:sz w:val="16"/>
              </w:rPr>
              <w:t>Utfärdare:</w:t>
            </w:r>
          </w:p>
          <w:p w14:paraId="069C58A3" w14:textId="77777777" w:rsidR="00A827F8" w:rsidRDefault="005526C1" w:rsidP="00EC6538">
            <w:pPr>
              <w:jc w:val="center"/>
              <w:rPr>
                <w:sz w:val="20"/>
              </w:rPr>
            </w:pPr>
            <w:r>
              <w:rPr>
                <w:i/>
                <w:sz w:val="20"/>
              </w:rPr>
              <w:t>Gabriella H</w:t>
            </w: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</w:tcBorders>
          </w:tcPr>
          <w:p w14:paraId="370115FE" w14:textId="77777777" w:rsidR="00A827F8" w:rsidRDefault="00A827F8">
            <w:pPr>
              <w:jc w:val="right"/>
            </w:pPr>
            <w:r>
              <w:rPr>
                <w:sz w:val="16"/>
              </w:rPr>
              <w:t>Godkänd:</w:t>
            </w:r>
          </w:p>
        </w:tc>
        <w:tc>
          <w:tcPr>
            <w:tcW w:w="2127" w:type="dxa"/>
            <w:tcBorders>
              <w:bottom w:val="single" w:sz="6" w:space="0" w:color="auto"/>
              <w:right w:val="single" w:sz="6" w:space="0" w:color="auto"/>
            </w:tcBorders>
          </w:tcPr>
          <w:p w14:paraId="3FB594A1" w14:textId="45209E06" w:rsidR="00A827F8" w:rsidRDefault="00626DDD">
            <w:pPr>
              <w:rPr>
                <w:sz w:val="20"/>
              </w:rPr>
            </w:pPr>
            <w:r>
              <w:rPr>
                <w:sz w:val="20"/>
              </w:rPr>
              <w:t>CH</w:t>
            </w:r>
          </w:p>
          <w:p w14:paraId="3413B8C9" w14:textId="77777777" w:rsidR="00A827F8" w:rsidRDefault="00A827F8">
            <w:pPr>
              <w:jc w:val="center"/>
              <w:rPr>
                <w:sz w:val="20"/>
              </w:rPr>
            </w:pPr>
          </w:p>
        </w:tc>
      </w:tr>
    </w:tbl>
    <w:p w14:paraId="112A64EC" w14:textId="77777777" w:rsidR="003154F9" w:rsidRDefault="003154F9" w:rsidP="003154F9">
      <w:pPr>
        <w:rPr>
          <w:b/>
          <w:u w:val="single"/>
        </w:rPr>
      </w:pPr>
    </w:p>
    <w:p w14:paraId="226E6450" w14:textId="77777777" w:rsidR="005A3033" w:rsidRPr="00ED00F6" w:rsidRDefault="005A3033" w:rsidP="005A3033">
      <w:pPr>
        <w:rPr>
          <w:b/>
          <w:sz w:val="28"/>
          <w:szCs w:val="28"/>
        </w:rPr>
      </w:pPr>
      <w:r w:rsidRPr="00ED00F6">
        <w:rPr>
          <w:b/>
          <w:sz w:val="28"/>
          <w:szCs w:val="28"/>
        </w:rPr>
        <w:t>Arbetskläder, skyddsskor &amp; övrig personlig utrustning</w:t>
      </w:r>
    </w:p>
    <w:p w14:paraId="27FCD33F" w14:textId="77777777" w:rsidR="00ED00F6" w:rsidRDefault="00ED00F6" w:rsidP="005A3033"/>
    <w:p w14:paraId="000B1BD8" w14:textId="77777777" w:rsidR="005A3033" w:rsidRDefault="005A3033" w:rsidP="005A3033"/>
    <w:p w14:paraId="4537EB96" w14:textId="77777777" w:rsidR="0070419A" w:rsidRDefault="005A3033" w:rsidP="00626DDD">
      <w:r w:rsidRPr="006379F7">
        <w:t xml:space="preserve">Företagets policy är att </w:t>
      </w:r>
      <w:r w:rsidR="00EC6538">
        <w:t>samtliga a</w:t>
      </w:r>
      <w:r w:rsidRPr="006379F7">
        <w:t xml:space="preserve">nställda </w:t>
      </w:r>
      <w:r w:rsidR="005526C1">
        <w:t>som arbetar i produktionen</w:t>
      </w:r>
      <w:r w:rsidRPr="006379F7">
        <w:t xml:space="preserve"> ska bära </w:t>
      </w:r>
      <w:r w:rsidR="005526C1">
        <w:t xml:space="preserve">Dometics kläder. </w:t>
      </w:r>
      <w:r w:rsidR="0070419A" w:rsidRPr="00392DFA">
        <w:t>Tjänstemän och indirekt personal är undantagna.</w:t>
      </w:r>
    </w:p>
    <w:p w14:paraId="0D55A33A" w14:textId="77777777" w:rsidR="005A3033" w:rsidRDefault="005A3033" w:rsidP="003F0EB2">
      <w:r>
        <w:t xml:space="preserve">Kläderna är personliga och tvättning ansvarar den anställde för. </w:t>
      </w:r>
    </w:p>
    <w:p w14:paraId="29639EFF" w14:textId="77777777" w:rsidR="0070419A" w:rsidRDefault="0070419A" w:rsidP="003F0EB2"/>
    <w:p w14:paraId="6DD75594" w14:textId="22FDA9EC" w:rsidR="005A3033" w:rsidRDefault="0075027A" w:rsidP="003F0EB2">
      <w:r>
        <w:t>Utlämning av arbetskläder,</w:t>
      </w:r>
      <w:r w:rsidR="005A3033">
        <w:t xml:space="preserve"> skyddsskor </w:t>
      </w:r>
      <w:r>
        <w:t xml:space="preserve">samt hörselkåpor </w:t>
      </w:r>
      <w:r w:rsidR="005A3033">
        <w:t xml:space="preserve">hanteras av </w:t>
      </w:r>
      <w:r w:rsidR="00ED00F6">
        <w:t xml:space="preserve">Chef/HR </w:t>
      </w:r>
      <w:r w:rsidR="005A3033">
        <w:t>enligt följande:</w:t>
      </w:r>
    </w:p>
    <w:p w14:paraId="78FB10C3" w14:textId="77777777" w:rsidR="005A3033" w:rsidRDefault="005A3033" w:rsidP="003F0EB2"/>
    <w:p w14:paraId="52BF0EBC" w14:textId="77777777" w:rsidR="005A3033" w:rsidRDefault="005A3033" w:rsidP="003F0EB2"/>
    <w:p w14:paraId="06A532EB" w14:textId="77777777" w:rsidR="005A3033" w:rsidRPr="001E702B" w:rsidRDefault="005A3033" w:rsidP="003F0EB2">
      <w:pPr>
        <w:ind w:left="2835" w:hanging="2835"/>
        <w:rPr>
          <w:color w:val="FF0000"/>
        </w:rPr>
      </w:pPr>
      <w:r w:rsidRPr="00D72B89">
        <w:rPr>
          <w:i/>
        </w:rPr>
        <w:t>Arbetsbyxor</w:t>
      </w:r>
      <w:r>
        <w:tab/>
        <w:t xml:space="preserve">Erhålls vid behov. </w:t>
      </w:r>
    </w:p>
    <w:p w14:paraId="0A9F1513" w14:textId="77777777" w:rsidR="005A3033" w:rsidRDefault="005A3033" w:rsidP="003F0EB2"/>
    <w:p w14:paraId="13F83A1E" w14:textId="59359F3C" w:rsidR="005A3033" w:rsidRDefault="005A3033" w:rsidP="00ED00F6">
      <w:pPr>
        <w:tabs>
          <w:tab w:val="left" w:pos="0"/>
        </w:tabs>
        <w:ind w:left="2835" w:hanging="2835"/>
      </w:pPr>
      <w:r w:rsidRPr="00D72B89">
        <w:rPr>
          <w:i/>
        </w:rPr>
        <w:t>Skyddsskor</w:t>
      </w:r>
      <w:r w:rsidR="00471540">
        <w:tab/>
        <w:t xml:space="preserve">Erhålls </w:t>
      </w:r>
      <w:r w:rsidR="00643838">
        <w:t xml:space="preserve">från företaget </w:t>
      </w:r>
      <w:r w:rsidR="00471540">
        <w:t xml:space="preserve">högst 1 gång per år. </w:t>
      </w:r>
      <w:r>
        <w:t>Om specialskor</w:t>
      </w:r>
      <w:r w:rsidR="00643838">
        <w:t xml:space="preserve"> rekommenderas av sjukgymnast </w:t>
      </w:r>
      <w:r w:rsidR="003F0EB2">
        <w:t>eller den anställde vill ha andra skor får</w:t>
      </w:r>
      <w:r>
        <w:t xml:space="preserve"> </w:t>
      </w:r>
      <w:r w:rsidR="003F0EB2">
        <w:t>den anställde själv stå för kostnaden övertstigande företagets inköpspris vid det tillfället</w:t>
      </w:r>
      <w:r w:rsidR="00626DDD">
        <w:t xml:space="preserve">, </w:t>
      </w:r>
      <w:proofErr w:type="spellStart"/>
      <w:r w:rsidR="00626DDD">
        <w:t>fn</w:t>
      </w:r>
      <w:proofErr w:type="spellEnd"/>
      <w:r w:rsidR="00626DDD">
        <w:t xml:space="preserve"> </w:t>
      </w:r>
      <w:r w:rsidR="00626DDD" w:rsidRPr="00ED00F6">
        <w:rPr>
          <w:b/>
          <w:bCs/>
        </w:rPr>
        <w:t>1300kr</w:t>
      </w:r>
      <w:r w:rsidR="003F0EB2">
        <w:t>.</w:t>
      </w:r>
      <w:r>
        <w:t xml:space="preserve"> Företaget bekostar ilägg i skor som rekommenderas av sjukgymnast eller leverantör av skor. Övriga sulor/ilägg bekostar den anställde själv. </w:t>
      </w:r>
    </w:p>
    <w:p w14:paraId="34DA5DED" w14:textId="77777777" w:rsidR="005A3033" w:rsidRDefault="005A3033" w:rsidP="003F0EB2"/>
    <w:p w14:paraId="38521C73" w14:textId="77777777" w:rsidR="005A3033" w:rsidRDefault="005A3033" w:rsidP="003F0EB2">
      <w:r w:rsidRPr="00D72B89">
        <w:rPr>
          <w:i/>
        </w:rPr>
        <w:t>T-shirt</w:t>
      </w:r>
      <w:r>
        <w:t xml:space="preserve"> </w:t>
      </w:r>
      <w:r>
        <w:tab/>
      </w:r>
      <w:r>
        <w:tab/>
      </w:r>
      <w:r>
        <w:tab/>
      </w:r>
      <w:r>
        <w:tab/>
        <w:t>Erhålls vid behov</w:t>
      </w:r>
    </w:p>
    <w:p w14:paraId="411A28F7" w14:textId="77777777" w:rsidR="005A3033" w:rsidRDefault="005A3033" w:rsidP="003F0EB2"/>
    <w:p w14:paraId="23A2669F" w14:textId="77777777" w:rsidR="005A3033" w:rsidRDefault="005526C1" w:rsidP="00626DDD">
      <w:r>
        <w:rPr>
          <w:i/>
        </w:rPr>
        <w:t>Långärmad</w:t>
      </w:r>
      <w:r w:rsidR="005A3033">
        <w:tab/>
      </w:r>
      <w:r w:rsidR="005A3033">
        <w:tab/>
      </w:r>
      <w:r w:rsidR="005A3033">
        <w:tab/>
        <w:t>Erhålls vid behov</w:t>
      </w:r>
    </w:p>
    <w:p w14:paraId="2847A1E7" w14:textId="77777777" w:rsidR="005A3033" w:rsidRDefault="005A3033" w:rsidP="00626DDD"/>
    <w:p w14:paraId="5F1AE0F9" w14:textId="77777777" w:rsidR="005A3033" w:rsidRDefault="005A3033" w:rsidP="00626DDD">
      <w:r w:rsidRPr="00D72B89">
        <w:rPr>
          <w:i/>
        </w:rPr>
        <w:t>Skyddshandskar</w:t>
      </w:r>
      <w:r>
        <w:tab/>
      </w:r>
      <w:r>
        <w:tab/>
      </w:r>
      <w:r w:rsidR="00302933">
        <w:t>Finns utplacerade i fabriken.</w:t>
      </w:r>
    </w:p>
    <w:p w14:paraId="2535AA4B" w14:textId="77777777" w:rsidR="00302933" w:rsidRDefault="00302933" w:rsidP="00626DDD"/>
    <w:p w14:paraId="16D2C010" w14:textId="77777777" w:rsidR="005A3033" w:rsidRDefault="005A3033" w:rsidP="00626DDD">
      <w:pPr>
        <w:ind w:left="2835" w:hanging="2835"/>
      </w:pPr>
      <w:r w:rsidRPr="00D72B89">
        <w:rPr>
          <w:i/>
        </w:rPr>
        <w:t>Öronproppar</w:t>
      </w:r>
      <w:r>
        <w:tab/>
      </w:r>
      <w:r>
        <w:tab/>
        <w:t>Finns utpl</w:t>
      </w:r>
      <w:r w:rsidR="005E4629">
        <w:t>acerade i fabriken.</w:t>
      </w:r>
    </w:p>
    <w:p w14:paraId="2E1EDDDC" w14:textId="77777777" w:rsidR="00F42284" w:rsidRDefault="00F42284" w:rsidP="00626DDD">
      <w:pPr>
        <w:ind w:left="2835" w:hanging="2835"/>
      </w:pPr>
    </w:p>
    <w:p w14:paraId="713215AA" w14:textId="77777777" w:rsidR="00F42284" w:rsidRDefault="00F42284" w:rsidP="00626DDD">
      <w:pPr>
        <w:ind w:left="2835" w:hanging="2835"/>
      </w:pPr>
      <w:r w:rsidRPr="00302933">
        <w:rPr>
          <w:i/>
        </w:rPr>
        <w:t>Hörselkåpor</w:t>
      </w:r>
      <w:r>
        <w:tab/>
      </w:r>
      <w:r>
        <w:tab/>
        <w:t xml:space="preserve">Erhålles vid anställningen </w:t>
      </w:r>
      <w:r w:rsidR="005526C1">
        <w:t>om så önskas.</w:t>
      </w:r>
    </w:p>
    <w:p w14:paraId="2976054F" w14:textId="77777777" w:rsidR="005A3033" w:rsidRDefault="005A3033" w:rsidP="00626DDD"/>
    <w:p w14:paraId="2FB66691" w14:textId="77777777" w:rsidR="00302933" w:rsidRPr="00302933" w:rsidRDefault="005A3033" w:rsidP="00626DDD">
      <w:pPr>
        <w:ind w:left="2835" w:hanging="2835"/>
      </w:pPr>
      <w:r w:rsidRPr="00302933">
        <w:rPr>
          <w:i/>
        </w:rPr>
        <w:t>Hörselkåpor med radio</w:t>
      </w:r>
      <w:r w:rsidRPr="00302933">
        <w:tab/>
      </w:r>
      <w:r w:rsidR="005526C1">
        <w:t>Den anställde betalar 195kr som dras på lön.</w:t>
      </w:r>
    </w:p>
    <w:p w14:paraId="03898B5E" w14:textId="77777777" w:rsidR="005A3033" w:rsidRPr="00302933" w:rsidRDefault="005A3033" w:rsidP="00626DDD">
      <w:pPr>
        <w:ind w:left="2835" w:hanging="2835"/>
      </w:pPr>
    </w:p>
    <w:p w14:paraId="4EB43B96" w14:textId="77777777" w:rsidR="00302933" w:rsidRPr="00302933" w:rsidRDefault="00F42284" w:rsidP="00626DDD">
      <w:pPr>
        <w:ind w:left="2835" w:hanging="2835"/>
        <w:rPr>
          <w:i/>
        </w:rPr>
      </w:pPr>
      <w:r w:rsidRPr="00302933">
        <w:rPr>
          <w:i/>
        </w:rPr>
        <w:t xml:space="preserve">Hörselkåpor med </w:t>
      </w:r>
    </w:p>
    <w:p w14:paraId="735ECA4C" w14:textId="77777777" w:rsidR="00F42284" w:rsidRPr="00302933" w:rsidRDefault="00F42284" w:rsidP="00626DDD">
      <w:pPr>
        <w:ind w:left="2835" w:hanging="2835"/>
      </w:pPr>
      <w:r w:rsidRPr="00302933">
        <w:rPr>
          <w:i/>
        </w:rPr>
        <w:t>medhörning</w:t>
      </w:r>
      <w:r w:rsidR="00302933" w:rsidRPr="00302933">
        <w:tab/>
      </w:r>
      <w:r w:rsidR="005526C1">
        <w:t>Den anställde betalar 495kr som dras på lön.</w:t>
      </w:r>
    </w:p>
    <w:p w14:paraId="1683B987" w14:textId="77777777" w:rsidR="00F42284" w:rsidRPr="00302933" w:rsidRDefault="00F42284" w:rsidP="00626DDD">
      <w:pPr>
        <w:ind w:left="2835" w:hanging="2835"/>
      </w:pPr>
    </w:p>
    <w:p w14:paraId="56712385" w14:textId="758FFC60" w:rsidR="00F42284" w:rsidRPr="00302933" w:rsidRDefault="00F42284" w:rsidP="00626DDD">
      <w:pPr>
        <w:ind w:left="2835" w:hanging="2835"/>
      </w:pPr>
      <w:r w:rsidRPr="00302933">
        <w:rPr>
          <w:i/>
        </w:rPr>
        <w:t>Gjutna hörselskydd</w:t>
      </w:r>
      <w:r w:rsidR="001758F0">
        <w:rPr>
          <w:i/>
        </w:rPr>
        <w:t>/</w:t>
      </w:r>
      <w:r w:rsidR="00302933" w:rsidRPr="00302933">
        <w:tab/>
      </w:r>
      <w:r w:rsidR="005526C1">
        <w:t>Företaget står för 300kr, resten betalas av den anställde</w:t>
      </w:r>
    </w:p>
    <w:p w14:paraId="4D6C76FD" w14:textId="0E04E0E7" w:rsidR="005A3033" w:rsidRDefault="001758F0" w:rsidP="00626DDD">
      <w:pPr>
        <w:rPr>
          <w:bCs/>
          <w:i/>
          <w:iCs/>
        </w:rPr>
      </w:pPr>
      <w:r>
        <w:rPr>
          <w:bCs/>
          <w:i/>
          <w:iCs/>
        </w:rPr>
        <w:t>e</w:t>
      </w:r>
      <w:r w:rsidRPr="001758F0">
        <w:rPr>
          <w:bCs/>
          <w:i/>
          <w:iCs/>
        </w:rPr>
        <w:t>gna godkända hörselskydd</w:t>
      </w:r>
    </w:p>
    <w:p w14:paraId="687D94BB" w14:textId="77777777" w:rsidR="0065555C" w:rsidRDefault="0065555C" w:rsidP="00626DDD">
      <w:pPr>
        <w:rPr>
          <w:bCs/>
          <w:i/>
          <w:iCs/>
        </w:rPr>
      </w:pPr>
    </w:p>
    <w:p w14:paraId="37D52AC6" w14:textId="77777777" w:rsidR="0065555C" w:rsidRDefault="0065555C" w:rsidP="00626DDD">
      <w:pPr>
        <w:rPr>
          <w:bCs/>
          <w:i/>
          <w:iCs/>
        </w:rPr>
      </w:pPr>
    </w:p>
    <w:p w14:paraId="6B659EF9" w14:textId="77777777" w:rsidR="0065555C" w:rsidRDefault="0065555C" w:rsidP="00626DDD">
      <w:pPr>
        <w:rPr>
          <w:bCs/>
        </w:rPr>
      </w:pPr>
    </w:p>
    <w:p w14:paraId="2E6EA68F" w14:textId="77777777" w:rsidR="0065555C" w:rsidRDefault="0065555C" w:rsidP="00626DDD">
      <w:pPr>
        <w:rPr>
          <w:bCs/>
        </w:rPr>
      </w:pPr>
    </w:p>
    <w:p w14:paraId="54B7EDE0" w14:textId="65F89184" w:rsidR="0065555C" w:rsidRPr="0065555C" w:rsidRDefault="0065555C" w:rsidP="00626DDD">
      <w:pPr>
        <w:rPr>
          <w:bCs/>
        </w:rPr>
      </w:pPr>
      <w:r w:rsidRPr="0065555C">
        <w:rPr>
          <w:bCs/>
        </w:rPr>
        <w:t>Vid uttag av kläder registreras detta via en QR-kod i klädrummet</w:t>
      </w:r>
      <w:r>
        <w:rPr>
          <w:bCs/>
        </w:rPr>
        <w:t>.</w:t>
      </w:r>
    </w:p>
    <w:sectPr w:rsidR="0065555C" w:rsidRPr="0065555C" w:rsidSect="00ED00F6">
      <w:headerReference w:type="default" r:id="rId7"/>
      <w:headerReference w:type="first" r:id="rId8"/>
      <w:pgSz w:w="11907" w:h="16840" w:code="9"/>
      <w:pgMar w:top="2100" w:right="851" w:bottom="567" w:left="12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A6BE1" w14:textId="77777777" w:rsidR="006D40DB" w:rsidRDefault="006D40DB">
      <w:r>
        <w:separator/>
      </w:r>
    </w:p>
  </w:endnote>
  <w:endnote w:type="continuationSeparator" w:id="0">
    <w:p w14:paraId="149E6B3B" w14:textId="77777777" w:rsidR="006D40DB" w:rsidRDefault="006D4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A425E" w14:textId="77777777" w:rsidR="006D40DB" w:rsidRDefault="006D40DB">
      <w:r>
        <w:separator/>
      </w:r>
    </w:p>
  </w:footnote>
  <w:footnote w:type="continuationSeparator" w:id="0">
    <w:p w14:paraId="64AFBDEC" w14:textId="77777777" w:rsidR="006D40DB" w:rsidRDefault="006D4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3377"/>
      <w:gridCol w:w="592"/>
      <w:gridCol w:w="1559"/>
      <w:gridCol w:w="992"/>
      <w:gridCol w:w="2127"/>
    </w:tblGrid>
    <w:tr w:rsidR="00302933" w14:paraId="128C603D" w14:textId="77777777" w:rsidTr="00E41286">
      <w:trPr>
        <w:cantSplit/>
      </w:trPr>
      <w:tc>
        <w:tcPr>
          <w:tcW w:w="4795" w:type="dxa"/>
          <w:gridSpan w:val="2"/>
          <w:vMerge w:val="restart"/>
        </w:tcPr>
        <w:p w14:paraId="1666C830" w14:textId="4A330D8D" w:rsidR="00302933" w:rsidRDefault="003E38AB">
          <w:pPr>
            <w:rPr>
              <w:sz w:val="28"/>
            </w:rPr>
          </w:pPr>
          <w:r>
            <w:rPr>
              <w:noProof/>
              <w:sz w:val="28"/>
            </w:rPr>
            <w:drawing>
              <wp:inline distT="0" distB="0" distL="0" distR="0" wp14:anchorId="239BB556" wp14:editId="7149F530">
                <wp:extent cx="2574925" cy="342401"/>
                <wp:effectExtent l="0" t="0" r="0" b="635"/>
                <wp:docPr id="1969940096" name="Bildobjek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9940096" name="Bildobjekt 196994009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82027" cy="343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51" w:type="dxa"/>
          <w:gridSpan w:val="2"/>
        </w:tcPr>
        <w:p w14:paraId="001A94EF" w14:textId="77777777" w:rsidR="00302933" w:rsidRDefault="00302933">
          <w:pPr>
            <w:jc w:val="center"/>
            <w:rPr>
              <w:sz w:val="28"/>
            </w:rPr>
          </w:pPr>
        </w:p>
      </w:tc>
      <w:tc>
        <w:tcPr>
          <w:tcW w:w="992" w:type="dxa"/>
          <w:tcBorders>
            <w:bottom w:val="single" w:sz="6" w:space="0" w:color="auto"/>
          </w:tcBorders>
        </w:tcPr>
        <w:p w14:paraId="16D050D8" w14:textId="77777777" w:rsidR="00302933" w:rsidRDefault="00302933">
          <w:pPr>
            <w:jc w:val="right"/>
            <w:rPr>
              <w:sz w:val="16"/>
            </w:rPr>
          </w:pPr>
        </w:p>
      </w:tc>
      <w:tc>
        <w:tcPr>
          <w:tcW w:w="2127" w:type="dxa"/>
          <w:tcBorders>
            <w:bottom w:val="single" w:sz="6" w:space="0" w:color="auto"/>
          </w:tcBorders>
        </w:tcPr>
        <w:p w14:paraId="50BA34E7" w14:textId="77777777" w:rsidR="00302933" w:rsidRDefault="00302933">
          <w:pPr>
            <w:jc w:val="center"/>
            <w:rPr>
              <w:sz w:val="20"/>
            </w:rPr>
          </w:pPr>
        </w:p>
      </w:tc>
    </w:tr>
    <w:tr w:rsidR="00302933" w14:paraId="59838071" w14:textId="77777777" w:rsidTr="00E41286">
      <w:trPr>
        <w:cantSplit/>
      </w:trPr>
      <w:tc>
        <w:tcPr>
          <w:tcW w:w="4795" w:type="dxa"/>
          <w:gridSpan w:val="2"/>
          <w:vMerge/>
        </w:tcPr>
        <w:p w14:paraId="2E54B371" w14:textId="77777777" w:rsidR="00302933" w:rsidRDefault="00302933"/>
      </w:tc>
      <w:tc>
        <w:tcPr>
          <w:tcW w:w="2151" w:type="dxa"/>
          <w:gridSpan w:val="2"/>
        </w:tcPr>
        <w:p w14:paraId="0274C122" w14:textId="77777777" w:rsidR="00302933" w:rsidRDefault="00302933">
          <w:pPr>
            <w:jc w:val="center"/>
            <w:rPr>
              <w:b/>
              <w:sz w:val="16"/>
            </w:rPr>
          </w:pPr>
          <w:r>
            <w:rPr>
              <w:b/>
              <w:sz w:val="28"/>
            </w:rPr>
            <w:t>Instruktion</w:t>
          </w:r>
        </w:p>
      </w:tc>
      <w:tc>
        <w:tcPr>
          <w:tcW w:w="992" w:type="dxa"/>
          <w:tcBorders>
            <w:left w:val="single" w:sz="6" w:space="0" w:color="auto"/>
          </w:tcBorders>
        </w:tcPr>
        <w:p w14:paraId="5421E8FA" w14:textId="77777777" w:rsidR="00302933" w:rsidRDefault="00302933">
          <w:pPr>
            <w:jc w:val="right"/>
            <w:rPr>
              <w:sz w:val="16"/>
            </w:rPr>
          </w:pPr>
          <w:r>
            <w:rPr>
              <w:sz w:val="16"/>
            </w:rPr>
            <w:t>Sida:</w:t>
          </w:r>
        </w:p>
        <w:p w14:paraId="33F39E6F" w14:textId="77777777" w:rsidR="00302933" w:rsidRDefault="00302933">
          <w:pPr>
            <w:jc w:val="center"/>
          </w:pPr>
        </w:p>
      </w:tc>
      <w:tc>
        <w:tcPr>
          <w:tcW w:w="2127" w:type="dxa"/>
          <w:tcBorders>
            <w:right w:val="single" w:sz="6" w:space="0" w:color="auto"/>
          </w:tcBorders>
        </w:tcPr>
        <w:p w14:paraId="2411CA1D" w14:textId="77777777" w:rsidR="00302933" w:rsidRDefault="00C45813">
          <w:pPr>
            <w:jc w:val="center"/>
            <w:rPr>
              <w:sz w:val="20"/>
            </w:rPr>
          </w:pPr>
          <w:r>
            <w:rPr>
              <w:sz w:val="20"/>
            </w:rPr>
            <w:fldChar w:fldCharType="begin"/>
          </w:r>
          <w:r w:rsidR="00302933">
            <w:rPr>
              <w:sz w:val="20"/>
            </w:rPr>
            <w:instrText xml:space="preserve"> PAGE  \* LOWER </w:instrText>
          </w:r>
          <w:r>
            <w:rPr>
              <w:sz w:val="20"/>
            </w:rPr>
            <w:fldChar w:fldCharType="separate"/>
          </w:r>
          <w:r w:rsidR="00392DFA">
            <w:rPr>
              <w:noProof/>
              <w:sz w:val="20"/>
            </w:rPr>
            <w:t>1</w:t>
          </w:r>
          <w:r>
            <w:rPr>
              <w:sz w:val="20"/>
            </w:rPr>
            <w:fldChar w:fldCharType="end"/>
          </w:r>
          <w:r w:rsidR="00302933">
            <w:rPr>
              <w:sz w:val="20"/>
            </w:rPr>
            <w:t>(</w:t>
          </w:r>
          <w:r>
            <w:rPr>
              <w:sz w:val="20"/>
            </w:rPr>
            <w:fldChar w:fldCharType="begin"/>
          </w:r>
          <w:r w:rsidR="00302933">
            <w:rPr>
              <w:sz w:val="20"/>
            </w:rPr>
            <w:instrText xml:space="preserve"> NUMPAGES  \* LOWER </w:instrText>
          </w:r>
          <w:r>
            <w:rPr>
              <w:sz w:val="20"/>
            </w:rPr>
            <w:fldChar w:fldCharType="separate"/>
          </w:r>
          <w:r w:rsidR="00392DFA">
            <w:rPr>
              <w:noProof/>
              <w:sz w:val="20"/>
            </w:rPr>
            <w:t>1</w:t>
          </w:r>
          <w:r>
            <w:rPr>
              <w:sz w:val="20"/>
            </w:rPr>
            <w:fldChar w:fldCharType="end"/>
          </w:r>
          <w:r w:rsidR="00302933">
            <w:rPr>
              <w:sz w:val="20"/>
            </w:rPr>
            <w:t>)</w:t>
          </w:r>
        </w:p>
      </w:tc>
    </w:tr>
    <w:tr w:rsidR="00302933" w14:paraId="7E5348EB" w14:textId="77777777" w:rsidTr="00E41286">
      <w:trPr>
        <w:cantSplit/>
      </w:trPr>
      <w:tc>
        <w:tcPr>
          <w:tcW w:w="6946" w:type="dxa"/>
          <w:gridSpan w:val="4"/>
        </w:tcPr>
        <w:p w14:paraId="24E35AF3" w14:textId="77777777" w:rsidR="00302933" w:rsidRDefault="00302933"/>
      </w:tc>
      <w:tc>
        <w:tcPr>
          <w:tcW w:w="992" w:type="dxa"/>
          <w:tcBorders>
            <w:left w:val="single" w:sz="6" w:space="0" w:color="auto"/>
          </w:tcBorders>
        </w:tcPr>
        <w:p w14:paraId="4124E555" w14:textId="77777777" w:rsidR="00302933" w:rsidRDefault="00302933">
          <w:pPr>
            <w:jc w:val="right"/>
          </w:pPr>
          <w:r>
            <w:rPr>
              <w:sz w:val="16"/>
            </w:rPr>
            <w:t>Reg.nr:</w:t>
          </w:r>
        </w:p>
      </w:tc>
      <w:tc>
        <w:tcPr>
          <w:tcW w:w="2127" w:type="dxa"/>
          <w:tcBorders>
            <w:right w:val="single" w:sz="6" w:space="0" w:color="auto"/>
          </w:tcBorders>
        </w:tcPr>
        <w:p w14:paraId="3F7ECB8A" w14:textId="48799262" w:rsidR="00302933" w:rsidRDefault="00302933" w:rsidP="003154F9">
          <w:pPr>
            <w:jc w:val="center"/>
            <w:rPr>
              <w:b/>
              <w:sz w:val="20"/>
            </w:rPr>
          </w:pPr>
          <w:r>
            <w:rPr>
              <w:b/>
              <w:sz w:val="20"/>
            </w:rPr>
            <w:t>PERS</w:t>
          </w:r>
          <w:r w:rsidR="00E41286">
            <w:rPr>
              <w:b/>
              <w:sz w:val="20"/>
            </w:rPr>
            <w:t xml:space="preserve"> Instruktion </w:t>
          </w:r>
          <w:r>
            <w:rPr>
              <w:b/>
              <w:sz w:val="20"/>
            </w:rPr>
            <w:t>003</w:t>
          </w:r>
        </w:p>
      </w:tc>
    </w:tr>
    <w:tr w:rsidR="00302933" w14:paraId="714CD5EA" w14:textId="77777777" w:rsidTr="00E41286">
      <w:trPr>
        <w:cantSplit/>
      </w:trPr>
      <w:tc>
        <w:tcPr>
          <w:tcW w:w="1418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5C214CC4" w14:textId="77777777" w:rsidR="00302933" w:rsidRDefault="00302933">
          <w:pPr>
            <w:jc w:val="center"/>
            <w:rPr>
              <w:sz w:val="16"/>
            </w:rPr>
          </w:pPr>
          <w:r>
            <w:rPr>
              <w:sz w:val="16"/>
            </w:rPr>
            <w:t>Dokumentnamn:</w:t>
          </w:r>
        </w:p>
      </w:tc>
      <w:tc>
        <w:tcPr>
          <w:tcW w:w="3969" w:type="dxa"/>
          <w:gridSpan w:val="2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</w:tcPr>
        <w:p w14:paraId="048ADC8A" w14:textId="77777777" w:rsidR="00302933" w:rsidRDefault="00302933">
          <w:pPr>
            <w:jc w:val="center"/>
            <w:rPr>
              <w:b/>
              <w:sz w:val="8"/>
            </w:rPr>
          </w:pPr>
        </w:p>
        <w:p w14:paraId="5E3B4BBC" w14:textId="77777777" w:rsidR="00302933" w:rsidRDefault="00302933">
          <w:pPr>
            <w:jc w:val="center"/>
            <w:rPr>
              <w:b/>
            </w:rPr>
          </w:pPr>
          <w:r>
            <w:rPr>
              <w:b/>
            </w:rPr>
            <w:t>Arbetskläder och skyddskläder</w:t>
          </w:r>
        </w:p>
      </w:tc>
      <w:tc>
        <w:tcPr>
          <w:tcW w:w="1559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23D54E94" w14:textId="77777777" w:rsidR="00302933" w:rsidRDefault="00302933">
          <w:pPr>
            <w:rPr>
              <w:sz w:val="8"/>
            </w:rPr>
          </w:pPr>
          <w:r>
            <w:rPr>
              <w:sz w:val="16"/>
            </w:rPr>
            <w:t>Datum:</w:t>
          </w:r>
        </w:p>
        <w:p w14:paraId="49345117" w14:textId="30354034" w:rsidR="00302933" w:rsidRDefault="00626DDD" w:rsidP="003F0EB2">
          <w:pPr>
            <w:jc w:val="center"/>
            <w:rPr>
              <w:sz w:val="16"/>
            </w:rPr>
          </w:pPr>
          <w:r>
            <w:rPr>
              <w:i/>
              <w:sz w:val="20"/>
            </w:rPr>
            <w:t>202</w:t>
          </w:r>
          <w:r w:rsidR="0065555C">
            <w:rPr>
              <w:i/>
              <w:sz w:val="20"/>
            </w:rPr>
            <w:t>5-08-20</w:t>
          </w:r>
        </w:p>
      </w:tc>
      <w:tc>
        <w:tcPr>
          <w:tcW w:w="992" w:type="dxa"/>
          <w:tcBorders>
            <w:left w:val="single" w:sz="6" w:space="0" w:color="auto"/>
            <w:bottom w:val="single" w:sz="6" w:space="0" w:color="auto"/>
          </w:tcBorders>
        </w:tcPr>
        <w:p w14:paraId="7717CA93" w14:textId="77777777" w:rsidR="00302933" w:rsidRDefault="00302933">
          <w:pPr>
            <w:jc w:val="right"/>
          </w:pPr>
          <w:r>
            <w:rPr>
              <w:sz w:val="16"/>
            </w:rPr>
            <w:t>Utgåva:</w:t>
          </w:r>
        </w:p>
      </w:tc>
      <w:tc>
        <w:tcPr>
          <w:tcW w:w="2127" w:type="dxa"/>
          <w:tcBorders>
            <w:bottom w:val="single" w:sz="6" w:space="0" w:color="auto"/>
            <w:right w:val="single" w:sz="6" w:space="0" w:color="auto"/>
          </w:tcBorders>
        </w:tcPr>
        <w:p w14:paraId="66C366D5" w14:textId="5B4E6ED2" w:rsidR="00302933" w:rsidRDefault="0065555C" w:rsidP="003F0EB2">
          <w:pPr>
            <w:jc w:val="center"/>
            <w:rPr>
              <w:sz w:val="20"/>
            </w:rPr>
          </w:pPr>
          <w:r>
            <w:rPr>
              <w:sz w:val="20"/>
            </w:rPr>
            <w:t>8</w:t>
          </w:r>
        </w:p>
      </w:tc>
    </w:tr>
  </w:tbl>
  <w:p w14:paraId="2BB7585D" w14:textId="77777777" w:rsidR="00302933" w:rsidRDefault="00302933">
    <w:pPr>
      <w:pStyle w:val="Sidhuvud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1134"/>
      <w:gridCol w:w="1134"/>
      <w:gridCol w:w="2268"/>
      <w:gridCol w:w="2623"/>
    </w:tblGrid>
    <w:tr w:rsidR="00302933" w14:paraId="0D6CA00C" w14:textId="77777777">
      <w:tc>
        <w:tcPr>
          <w:tcW w:w="3402" w:type="dxa"/>
          <w:gridSpan w:val="2"/>
        </w:tcPr>
        <w:p w14:paraId="3F9A22BC" w14:textId="77777777" w:rsidR="00302933" w:rsidRDefault="00302933">
          <w:r>
            <w:rPr>
              <w:noProof/>
            </w:rPr>
            <w:drawing>
              <wp:inline distT="0" distB="0" distL="0" distR="0" wp14:anchorId="6F07050D" wp14:editId="7B59BD07">
                <wp:extent cx="2076450" cy="333375"/>
                <wp:effectExtent l="19050" t="0" r="0" b="0"/>
                <wp:docPr id="1041096048" name="Bild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02" w:type="dxa"/>
          <w:gridSpan w:val="2"/>
        </w:tcPr>
        <w:p w14:paraId="1733647C" w14:textId="77777777" w:rsidR="00302933" w:rsidRDefault="00302933">
          <w:pPr>
            <w:spacing w:before="120"/>
            <w:jc w:val="center"/>
          </w:pPr>
          <w:r>
            <w:rPr>
              <w:b/>
              <w:sz w:val="24"/>
            </w:rPr>
            <w:t>Borealis Industrier AB</w:t>
          </w:r>
        </w:p>
      </w:tc>
      <w:tc>
        <w:tcPr>
          <w:tcW w:w="2623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29A2A8E3" w14:textId="77777777" w:rsidR="00302933" w:rsidRDefault="00302933">
          <w:pPr>
            <w:rPr>
              <w:sz w:val="16"/>
            </w:rPr>
          </w:pPr>
          <w:r>
            <w:rPr>
              <w:sz w:val="16"/>
            </w:rPr>
            <w:t>Sida:</w:t>
          </w:r>
        </w:p>
        <w:p w14:paraId="6035DD03" w14:textId="77777777" w:rsidR="00302933" w:rsidRDefault="00C45813">
          <w:pPr>
            <w:ind w:right="284"/>
            <w:jc w:val="right"/>
          </w:pPr>
          <w:r>
            <w:rPr>
              <w:rStyle w:val="Sidnummer"/>
            </w:rPr>
            <w:fldChar w:fldCharType="begin"/>
          </w:r>
          <w:r w:rsidR="00302933">
            <w:rPr>
              <w:rStyle w:val="Sidnummer"/>
            </w:rPr>
            <w:instrText xml:space="preserve"> PAGE </w:instrText>
          </w:r>
          <w:r>
            <w:rPr>
              <w:rStyle w:val="Sidnummer"/>
            </w:rPr>
            <w:fldChar w:fldCharType="separate"/>
          </w:r>
          <w:r w:rsidR="00302933">
            <w:rPr>
              <w:rStyle w:val="Sidnummer"/>
              <w:noProof/>
            </w:rPr>
            <w:t>1</w:t>
          </w:r>
          <w:r>
            <w:rPr>
              <w:rStyle w:val="Sidnummer"/>
            </w:rPr>
            <w:fldChar w:fldCharType="end"/>
          </w:r>
          <w:r w:rsidR="00302933">
            <w:rPr>
              <w:rStyle w:val="Sidnummer"/>
            </w:rPr>
            <w:t xml:space="preserve"> (</w:t>
          </w:r>
          <w:r>
            <w:rPr>
              <w:rStyle w:val="Sidnummer"/>
            </w:rPr>
            <w:fldChar w:fldCharType="begin"/>
          </w:r>
          <w:r w:rsidR="00302933">
            <w:rPr>
              <w:rStyle w:val="Sidnummer"/>
            </w:rPr>
            <w:instrText xml:space="preserve"> NUMPAGES  \* LOWER </w:instrText>
          </w:r>
          <w:r>
            <w:rPr>
              <w:rStyle w:val="Sidnummer"/>
            </w:rPr>
            <w:fldChar w:fldCharType="separate"/>
          </w:r>
          <w:r w:rsidR="00737D9F">
            <w:rPr>
              <w:rStyle w:val="Sidnummer"/>
              <w:noProof/>
            </w:rPr>
            <w:t>1</w:t>
          </w:r>
          <w:r>
            <w:rPr>
              <w:rStyle w:val="Sidnummer"/>
            </w:rPr>
            <w:fldChar w:fldCharType="end"/>
          </w:r>
          <w:r w:rsidR="00302933">
            <w:rPr>
              <w:rStyle w:val="Sidnummer"/>
            </w:rPr>
            <w:t>)</w:t>
          </w:r>
        </w:p>
      </w:tc>
    </w:tr>
    <w:tr w:rsidR="00302933" w14:paraId="0CAED2B7" w14:textId="77777777">
      <w:tc>
        <w:tcPr>
          <w:tcW w:w="3402" w:type="dxa"/>
          <w:gridSpan w:val="2"/>
        </w:tcPr>
        <w:p w14:paraId="1B44ABAD" w14:textId="77777777" w:rsidR="00302933" w:rsidRDefault="00302933"/>
      </w:tc>
      <w:tc>
        <w:tcPr>
          <w:tcW w:w="3402" w:type="dxa"/>
          <w:gridSpan w:val="2"/>
        </w:tcPr>
        <w:p w14:paraId="347AD1FB" w14:textId="77777777" w:rsidR="00302933" w:rsidRDefault="00302933">
          <w:pPr>
            <w:spacing w:before="120"/>
            <w:jc w:val="center"/>
          </w:pPr>
          <w:r>
            <w:rPr>
              <w:b/>
              <w:sz w:val="24"/>
            </w:rPr>
            <w:t>INSTRUKTION</w:t>
          </w:r>
        </w:p>
      </w:tc>
      <w:tc>
        <w:tcPr>
          <w:tcW w:w="2623" w:type="dxa"/>
          <w:tcBorders>
            <w:left w:val="single" w:sz="6" w:space="0" w:color="auto"/>
            <w:right w:val="single" w:sz="6" w:space="0" w:color="auto"/>
          </w:tcBorders>
        </w:tcPr>
        <w:p w14:paraId="66D6649F" w14:textId="77777777" w:rsidR="00302933" w:rsidRDefault="00302933">
          <w:r>
            <w:rPr>
              <w:sz w:val="16"/>
            </w:rPr>
            <w:t>Reg.nr.:</w:t>
          </w:r>
        </w:p>
        <w:p w14:paraId="49DF0AD1" w14:textId="399EBC26" w:rsidR="00302933" w:rsidRDefault="00A52FD4">
          <w:pPr>
            <w:ind w:right="284"/>
            <w:jc w:val="right"/>
          </w:pPr>
          <w:fldSimple w:instr=" FILENAME  \* LOWER ">
            <w:r w:rsidR="0065555C">
              <w:rPr>
                <w:noProof/>
              </w:rPr>
              <w:t>pers 003 - arbetskläder och skyddskläder utg 8</w:t>
            </w:r>
          </w:fldSimple>
        </w:p>
      </w:tc>
    </w:tr>
    <w:tr w:rsidR="00302933" w14:paraId="75D11F68" w14:textId="77777777">
      <w:tc>
        <w:tcPr>
          <w:tcW w:w="4536" w:type="dxa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29D66157" w14:textId="77777777" w:rsidR="00302933" w:rsidRDefault="00302933">
          <w:pPr>
            <w:rPr>
              <w:sz w:val="16"/>
            </w:rPr>
          </w:pPr>
          <w:r>
            <w:rPr>
              <w:sz w:val="16"/>
            </w:rPr>
            <w:t>Rubrik:</w:t>
          </w:r>
        </w:p>
        <w:p w14:paraId="20611C8D" w14:textId="4B8D25EA" w:rsidR="00302933" w:rsidRDefault="00C45813">
          <w:pPr>
            <w:jc w:val="center"/>
            <w:rPr>
              <w:sz w:val="16"/>
            </w:rPr>
          </w:pPr>
          <w:r>
            <w:rPr>
              <w:b/>
              <w:sz w:val="24"/>
            </w:rPr>
            <w:fldChar w:fldCharType="begin"/>
          </w:r>
          <w:r w:rsidR="00302933">
            <w:rPr>
              <w:b/>
              <w:sz w:val="24"/>
            </w:rPr>
            <w:instrText xml:space="preserve"> SUBJECT  \* LOWER </w:instrText>
          </w:r>
          <w:r>
            <w:rPr>
              <w:b/>
              <w:sz w:val="24"/>
            </w:rPr>
            <w:fldChar w:fldCharType="separate"/>
          </w:r>
          <w:r w:rsidR="0065555C">
            <w:rPr>
              <w:b/>
              <w:sz w:val="24"/>
            </w:rPr>
            <w:t>produktrevision</w:t>
          </w:r>
          <w:r>
            <w:rPr>
              <w:b/>
              <w:sz w:val="24"/>
            </w:rPr>
            <w:fldChar w:fldCharType="end"/>
          </w:r>
        </w:p>
      </w:tc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48910DD0" w14:textId="77777777" w:rsidR="00302933" w:rsidRDefault="00302933">
          <w:pPr>
            <w:rPr>
              <w:sz w:val="16"/>
            </w:rPr>
          </w:pPr>
          <w:r>
            <w:rPr>
              <w:sz w:val="16"/>
            </w:rPr>
            <w:t>Giltig från:</w:t>
          </w:r>
        </w:p>
        <w:p w14:paraId="7FCBAE10" w14:textId="4145E486" w:rsidR="00302933" w:rsidRDefault="00A52FD4">
          <w:pPr>
            <w:jc w:val="center"/>
          </w:pPr>
          <w:fldSimple w:instr=" KEYWORDS  \* LOWER ">
            <w:r w:rsidR="0065555C">
              <w:t>1995-09-18</w:t>
            </w:r>
          </w:fldSimple>
        </w:p>
      </w:tc>
      <w:tc>
        <w:tcPr>
          <w:tcW w:w="2623" w:type="dxa"/>
          <w:tcBorders>
            <w:left w:val="single" w:sz="6" w:space="0" w:color="auto"/>
            <w:right w:val="single" w:sz="6" w:space="0" w:color="auto"/>
          </w:tcBorders>
        </w:tcPr>
        <w:p w14:paraId="43E1A348" w14:textId="77777777" w:rsidR="00302933" w:rsidRDefault="00302933">
          <w:pPr>
            <w:rPr>
              <w:sz w:val="16"/>
            </w:rPr>
          </w:pPr>
          <w:r>
            <w:rPr>
              <w:sz w:val="16"/>
            </w:rPr>
            <w:t>Utgåva:</w:t>
          </w:r>
        </w:p>
        <w:p w14:paraId="4241EA95" w14:textId="0400C2DB" w:rsidR="00302933" w:rsidRDefault="00A52FD4">
          <w:pPr>
            <w:ind w:right="284"/>
            <w:jc w:val="right"/>
          </w:pPr>
          <w:fldSimple w:instr=" COMMENTS  \* LOWER ">
            <w:r w:rsidR="0065555C">
              <w:t>2</w:t>
            </w:r>
          </w:fldSimple>
        </w:p>
      </w:tc>
    </w:tr>
    <w:tr w:rsidR="00302933" w14:paraId="001CF8BB" w14:textId="77777777"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2AECB58" w14:textId="77777777" w:rsidR="00302933" w:rsidRDefault="00302933">
          <w:pPr>
            <w:rPr>
              <w:sz w:val="16"/>
            </w:rPr>
          </w:pPr>
          <w:r>
            <w:rPr>
              <w:sz w:val="16"/>
            </w:rPr>
            <w:t>Utarbetad av:</w:t>
          </w:r>
        </w:p>
        <w:p w14:paraId="36BBE4D5" w14:textId="0FB5523F" w:rsidR="00302933" w:rsidRDefault="00A52FD4">
          <w:pPr>
            <w:jc w:val="center"/>
          </w:pPr>
          <w:fldSimple w:instr=" AUTHOR  \* LOWER ">
            <w:r w:rsidR="0065555C">
              <w:rPr>
                <w:noProof/>
              </w:rPr>
              <w:t>hubert pehrsson</w:t>
            </w:r>
          </w:fldSimple>
        </w:p>
      </w:tc>
      <w:tc>
        <w:tcPr>
          <w:tcW w:w="2268" w:type="dxa"/>
          <w:gridSpan w:val="2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61468E94" w14:textId="77777777" w:rsidR="00302933" w:rsidRDefault="00302933">
          <w:pPr>
            <w:rPr>
              <w:sz w:val="16"/>
            </w:rPr>
          </w:pPr>
          <w:r>
            <w:rPr>
              <w:sz w:val="16"/>
            </w:rPr>
            <w:t>Granskad:</w:t>
          </w:r>
        </w:p>
        <w:p w14:paraId="6AD89D61" w14:textId="77777777" w:rsidR="00302933" w:rsidRDefault="00302933">
          <w:pPr>
            <w:jc w:val="center"/>
          </w:pPr>
        </w:p>
      </w:tc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131A755F" w14:textId="77777777" w:rsidR="00302933" w:rsidRDefault="00302933">
          <w:pPr>
            <w:rPr>
              <w:sz w:val="16"/>
            </w:rPr>
          </w:pPr>
          <w:r>
            <w:rPr>
              <w:sz w:val="16"/>
            </w:rPr>
            <w:t>Godkänd</w:t>
          </w:r>
        </w:p>
        <w:p w14:paraId="79157CF9" w14:textId="77777777" w:rsidR="00302933" w:rsidRDefault="00302933">
          <w:pPr>
            <w:jc w:val="center"/>
          </w:pPr>
        </w:p>
      </w:tc>
      <w:tc>
        <w:tcPr>
          <w:tcW w:w="2623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86856E4" w14:textId="77777777" w:rsidR="00302933" w:rsidRDefault="00302933">
          <w:pPr>
            <w:rPr>
              <w:sz w:val="16"/>
            </w:rPr>
          </w:pPr>
          <w:r>
            <w:rPr>
              <w:sz w:val="16"/>
            </w:rPr>
            <w:t>Tillhör:</w:t>
          </w:r>
        </w:p>
        <w:p w14:paraId="65DA3B2C" w14:textId="5644B8C3" w:rsidR="00302933" w:rsidRDefault="00C45813">
          <w:pPr>
            <w:ind w:right="284"/>
            <w:jc w:val="center"/>
          </w:pPr>
          <w:r>
            <w:rPr>
              <w:sz w:val="16"/>
            </w:rPr>
            <w:fldChar w:fldCharType="begin"/>
          </w:r>
          <w:r w:rsidR="00302933">
            <w:rPr>
              <w:sz w:val="16"/>
            </w:rPr>
            <w:instrText xml:space="preserve"> TITLE  \* LOWER </w:instrText>
          </w:r>
          <w:r>
            <w:rPr>
              <w:sz w:val="16"/>
            </w:rPr>
            <w:fldChar w:fldCharType="separate"/>
          </w:r>
          <w:r w:rsidR="0065555C">
            <w:rPr>
              <w:sz w:val="16"/>
            </w:rPr>
            <w:t>lokal handbok kvalitet ak</w:t>
          </w:r>
          <w:r>
            <w:rPr>
              <w:sz w:val="16"/>
            </w:rPr>
            <w:fldChar w:fldCharType="end"/>
          </w:r>
        </w:p>
      </w:tc>
    </w:tr>
  </w:tbl>
  <w:p w14:paraId="727EC711" w14:textId="77777777" w:rsidR="00302933" w:rsidRDefault="00302933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24A88"/>
    <w:multiLevelType w:val="hybridMultilevel"/>
    <w:tmpl w:val="F60828F2"/>
    <w:lvl w:ilvl="0" w:tplc="FFA286F8">
      <w:start w:val="52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867AB5"/>
    <w:multiLevelType w:val="hybridMultilevel"/>
    <w:tmpl w:val="8E3E7F28"/>
    <w:lvl w:ilvl="0" w:tplc="A490B01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7C82C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86A645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308D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8EE8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A070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C6E4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6C85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38446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87393277">
    <w:abstractNumId w:val="1"/>
  </w:num>
  <w:num w:numId="2" w16cid:durableId="842627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756"/>
    <w:rsid w:val="00052D0E"/>
    <w:rsid w:val="000557FA"/>
    <w:rsid w:val="001150EB"/>
    <w:rsid w:val="001657BF"/>
    <w:rsid w:val="001668EE"/>
    <w:rsid w:val="001758F0"/>
    <w:rsid w:val="001F5407"/>
    <w:rsid w:val="00217A7D"/>
    <w:rsid w:val="00227268"/>
    <w:rsid w:val="00236272"/>
    <w:rsid w:val="00247FE3"/>
    <w:rsid w:val="00253F80"/>
    <w:rsid w:val="002A327F"/>
    <w:rsid w:val="002D6986"/>
    <w:rsid w:val="002F61DD"/>
    <w:rsid w:val="00302933"/>
    <w:rsid w:val="003154F9"/>
    <w:rsid w:val="00392DFA"/>
    <w:rsid w:val="00397F86"/>
    <w:rsid w:val="003E38AB"/>
    <w:rsid w:val="003F0EB2"/>
    <w:rsid w:val="003F3A9D"/>
    <w:rsid w:val="00401756"/>
    <w:rsid w:val="00464C2F"/>
    <w:rsid w:val="00471540"/>
    <w:rsid w:val="0048541D"/>
    <w:rsid w:val="004949E0"/>
    <w:rsid w:val="005526C1"/>
    <w:rsid w:val="00584BCC"/>
    <w:rsid w:val="0059704C"/>
    <w:rsid w:val="005A1419"/>
    <w:rsid w:val="005A3033"/>
    <w:rsid w:val="005E4629"/>
    <w:rsid w:val="00626DDD"/>
    <w:rsid w:val="00643838"/>
    <w:rsid w:val="0065555C"/>
    <w:rsid w:val="0068504B"/>
    <w:rsid w:val="006D40DB"/>
    <w:rsid w:val="006E76FB"/>
    <w:rsid w:val="0070419A"/>
    <w:rsid w:val="00737D9F"/>
    <w:rsid w:val="0075027A"/>
    <w:rsid w:val="007936AE"/>
    <w:rsid w:val="007A358F"/>
    <w:rsid w:val="00812DE9"/>
    <w:rsid w:val="00910898"/>
    <w:rsid w:val="009231C1"/>
    <w:rsid w:val="00924B84"/>
    <w:rsid w:val="00946628"/>
    <w:rsid w:val="0095079D"/>
    <w:rsid w:val="009B79AD"/>
    <w:rsid w:val="009E40F8"/>
    <w:rsid w:val="00A52FD4"/>
    <w:rsid w:val="00A55D00"/>
    <w:rsid w:val="00A827F8"/>
    <w:rsid w:val="00B94DA5"/>
    <w:rsid w:val="00C45813"/>
    <w:rsid w:val="00C81DB9"/>
    <w:rsid w:val="00D15C82"/>
    <w:rsid w:val="00D321C8"/>
    <w:rsid w:val="00D45C92"/>
    <w:rsid w:val="00D61169"/>
    <w:rsid w:val="00DE61B4"/>
    <w:rsid w:val="00E41286"/>
    <w:rsid w:val="00E60EA7"/>
    <w:rsid w:val="00EB778F"/>
    <w:rsid w:val="00EC6538"/>
    <w:rsid w:val="00ED00F6"/>
    <w:rsid w:val="00ED21DB"/>
    <w:rsid w:val="00ED3E77"/>
    <w:rsid w:val="00EE5636"/>
    <w:rsid w:val="00F42284"/>
    <w:rsid w:val="00FE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27D2CF6"/>
  <w15:docId w15:val="{9293A6C5-78BA-41AB-8DAA-BE83D807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6AE"/>
    <w:rPr>
      <w:rFonts w:ascii="Arial" w:hAnsi="Arial"/>
      <w:sz w:val="22"/>
    </w:rPr>
  </w:style>
  <w:style w:type="paragraph" w:styleId="Rubrik1">
    <w:name w:val="heading 1"/>
    <w:basedOn w:val="Normal"/>
    <w:next w:val="Normal"/>
    <w:qFormat/>
    <w:rsid w:val="007936AE"/>
    <w:pPr>
      <w:spacing w:before="240"/>
      <w:outlineLvl w:val="0"/>
    </w:pPr>
    <w:rPr>
      <w:b/>
      <w:sz w:val="28"/>
    </w:rPr>
  </w:style>
  <w:style w:type="paragraph" w:styleId="Rubrik2">
    <w:name w:val="heading 2"/>
    <w:basedOn w:val="Normal"/>
    <w:next w:val="Normal"/>
    <w:qFormat/>
    <w:rsid w:val="007936AE"/>
    <w:pPr>
      <w:spacing w:before="120"/>
      <w:outlineLvl w:val="1"/>
    </w:pPr>
    <w:rPr>
      <w:b/>
      <w:sz w:val="24"/>
    </w:rPr>
  </w:style>
  <w:style w:type="paragraph" w:styleId="Rubrik3">
    <w:name w:val="heading 3"/>
    <w:basedOn w:val="Normal"/>
    <w:next w:val="Normaltindrag"/>
    <w:qFormat/>
    <w:rsid w:val="007936AE"/>
    <w:pPr>
      <w:outlineLvl w:val="2"/>
    </w:pPr>
    <w:rPr>
      <w:b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Normaltindrag">
    <w:name w:val="Normal Indent"/>
    <w:basedOn w:val="Normal"/>
    <w:rsid w:val="007936AE"/>
    <w:pPr>
      <w:ind w:left="708"/>
    </w:pPr>
  </w:style>
  <w:style w:type="paragraph" w:styleId="Sidfot">
    <w:name w:val="footer"/>
    <w:basedOn w:val="Normal"/>
    <w:rsid w:val="007936AE"/>
    <w:pPr>
      <w:tabs>
        <w:tab w:val="left" w:pos="1701"/>
        <w:tab w:val="center" w:pos="5103"/>
        <w:tab w:val="right" w:pos="8504"/>
      </w:tabs>
    </w:pPr>
    <w:rPr>
      <w:sz w:val="16"/>
    </w:rPr>
  </w:style>
  <w:style w:type="paragraph" w:styleId="Sidhuvud">
    <w:name w:val="header"/>
    <w:basedOn w:val="Normal"/>
    <w:rsid w:val="007936AE"/>
    <w:pPr>
      <w:tabs>
        <w:tab w:val="center" w:pos="4536"/>
        <w:tab w:val="right" w:pos="9072"/>
      </w:tabs>
    </w:pPr>
  </w:style>
  <w:style w:type="character" w:styleId="Sidnummer">
    <w:name w:val="page number"/>
    <w:basedOn w:val="Standardstycketeckensnitt"/>
    <w:rsid w:val="007936AE"/>
  </w:style>
  <w:style w:type="character" w:styleId="Hyperlnk">
    <w:name w:val="Hyperlink"/>
    <w:basedOn w:val="Standardstycketeckensnitt"/>
    <w:rsid w:val="007936AE"/>
    <w:rPr>
      <w:color w:val="0000FF"/>
      <w:u w:val="single"/>
    </w:rPr>
  </w:style>
  <w:style w:type="character" w:styleId="AnvndHyperlnk">
    <w:name w:val="FollowedHyperlink"/>
    <w:basedOn w:val="Standardstycketeckensnitt"/>
    <w:rsid w:val="007936AE"/>
    <w:rPr>
      <w:color w:val="800080"/>
      <w:u w:val="single"/>
    </w:rPr>
  </w:style>
  <w:style w:type="paragraph" w:styleId="Ingetavstnd">
    <w:name w:val="No Spacing"/>
    <w:uiPriority w:val="1"/>
    <w:qFormat/>
    <w:rsid w:val="009B79AD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ubrik">
    <w:name w:val="Title"/>
    <w:basedOn w:val="Normal"/>
    <w:next w:val="Normal"/>
    <w:link w:val="RubrikChar"/>
    <w:uiPriority w:val="10"/>
    <w:qFormat/>
    <w:rsid w:val="009B79A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RubrikChar">
    <w:name w:val="Rubrik Char"/>
    <w:basedOn w:val="Standardstycketeckensnitt"/>
    <w:link w:val="Rubrik"/>
    <w:uiPriority w:val="10"/>
    <w:rsid w:val="009B79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paragraph" w:styleId="Liststycke">
    <w:name w:val="List Paragraph"/>
    <w:basedOn w:val="Normal"/>
    <w:uiPriority w:val="34"/>
    <w:qFormat/>
    <w:rsid w:val="003154F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Cs w:val="22"/>
      <w:lang w:eastAsia="en-US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924B84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924B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D\MALLAR\DOK-ST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DOK-ST</Template>
  <TotalTime>1</TotalTime>
  <Pages>1</Pages>
  <Words>184</Words>
  <Characters>1148</Characters>
  <Application>Microsoft Office Word</Application>
  <DocSecurity>0</DocSecurity>
  <Lines>49</Lines>
  <Paragraphs>23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Lokal handbok Kvalitet AK</vt:lpstr>
    </vt:vector>
  </TitlesOfParts>
  <Company>Okänd organisation</Company>
  <LinksUpToDate>false</LinksUpToDate>
  <CharactersWithSpaces>1322</CharactersWithSpaces>
  <SharedDoc>false</SharedDoc>
  <HLinks>
    <vt:vector size="12" baseType="variant">
      <vt:variant>
        <vt:i4>7602336</vt:i4>
      </vt:variant>
      <vt:variant>
        <vt:i4>3</vt:i4>
      </vt:variant>
      <vt:variant>
        <vt:i4>0</vt:i4>
      </vt:variant>
      <vt:variant>
        <vt:i4>5</vt:i4>
      </vt:variant>
      <vt:variant>
        <vt:lpwstr>../Kvalitet/Kval010 - B - Spärrat Gods.doc</vt:lpwstr>
      </vt:variant>
      <vt:variant>
        <vt:lpwstr/>
      </vt:variant>
      <vt:variant>
        <vt:i4>786455</vt:i4>
      </vt:variant>
      <vt:variant>
        <vt:i4>0</vt:i4>
      </vt:variant>
      <vt:variant>
        <vt:i4>0</vt:i4>
      </vt:variant>
      <vt:variant>
        <vt:i4>5</vt:i4>
      </vt:variant>
      <vt:variant>
        <vt:lpwstr>../Kvalitet/Kval011 - Produktrevision-Kvalitetsindex.doc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Lokal handbok Kvalitet AK</dc:title>
  <dc:subject>Produktrevision</dc:subject>
  <dc:creator>Hubert Pehrsson</dc:creator>
  <cp:keywords>1995-09-18</cp:keywords>
  <dc:description>2</dc:description>
  <cp:lastModifiedBy>Gabriella Hägg</cp:lastModifiedBy>
  <cp:revision>4</cp:revision>
  <cp:lastPrinted>2025-08-20T06:18:00Z</cp:lastPrinted>
  <dcterms:created xsi:type="dcterms:W3CDTF">2025-08-20T06:16:00Z</dcterms:created>
  <dcterms:modified xsi:type="dcterms:W3CDTF">2026-09-17T09:08:00Z</dcterms:modified>
</cp:coreProperties>
</file>