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29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49"/>
        <w:gridCol w:w="1559"/>
        <w:gridCol w:w="992"/>
        <w:gridCol w:w="2332"/>
      </w:tblGrid>
      <w:tr w:rsidR="00A827F8" w14:paraId="31C1D141" w14:textId="77777777" w:rsidTr="00182F76">
        <w:trPr>
          <w:cantSplit/>
        </w:trPr>
        <w:tc>
          <w:tcPr>
            <w:tcW w:w="5749" w:type="dxa"/>
            <w:tcBorders>
              <w:left w:val="single" w:sz="6" w:space="0" w:color="auto"/>
              <w:bottom w:val="single" w:sz="6" w:space="0" w:color="auto"/>
            </w:tcBorders>
          </w:tcPr>
          <w:p w14:paraId="2B0D6E1E" w14:textId="77777777" w:rsidR="00A827F8" w:rsidRDefault="00A827F8">
            <w:pPr>
              <w:rPr>
                <w:sz w:val="16"/>
              </w:rPr>
            </w:pPr>
            <w:r>
              <w:rPr>
                <w:sz w:val="16"/>
              </w:rPr>
              <w:t>Distribution:</w:t>
            </w:r>
          </w:p>
          <w:p w14:paraId="3D4633D7" w14:textId="77777777" w:rsidR="00A827F8" w:rsidRDefault="00A827F8">
            <w:pPr>
              <w:jc w:val="center"/>
            </w:pPr>
            <w:r>
              <w:rPr>
                <w:i/>
                <w:sz w:val="20"/>
              </w:rPr>
              <w:t>Nätet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F88C2" w14:textId="77777777" w:rsidR="00A827F8" w:rsidRDefault="00A827F8">
            <w:pPr>
              <w:rPr>
                <w:sz w:val="16"/>
              </w:rPr>
            </w:pPr>
            <w:r>
              <w:rPr>
                <w:sz w:val="16"/>
              </w:rPr>
              <w:t>Utfärdare:</w:t>
            </w:r>
          </w:p>
          <w:p w14:paraId="256E6986" w14:textId="77777777" w:rsidR="00A827F8" w:rsidRDefault="002E334C" w:rsidP="002E334C">
            <w:pPr>
              <w:jc w:val="center"/>
              <w:rPr>
                <w:sz w:val="20"/>
              </w:rPr>
            </w:pPr>
            <w:r>
              <w:rPr>
                <w:i/>
                <w:sz w:val="20"/>
              </w:rPr>
              <w:t>Gabriella H</w:t>
            </w: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</w:tcBorders>
          </w:tcPr>
          <w:p w14:paraId="17D2F480" w14:textId="77777777" w:rsidR="00A827F8" w:rsidRDefault="00A827F8">
            <w:pPr>
              <w:jc w:val="right"/>
            </w:pPr>
            <w:r>
              <w:rPr>
                <w:sz w:val="16"/>
              </w:rPr>
              <w:t>Godkänd:</w:t>
            </w:r>
          </w:p>
        </w:tc>
        <w:tc>
          <w:tcPr>
            <w:tcW w:w="2332" w:type="dxa"/>
            <w:tcBorders>
              <w:bottom w:val="single" w:sz="6" w:space="0" w:color="auto"/>
              <w:right w:val="single" w:sz="6" w:space="0" w:color="auto"/>
            </w:tcBorders>
          </w:tcPr>
          <w:p w14:paraId="12FA9C88" w14:textId="738233FB" w:rsidR="00A827F8" w:rsidRDefault="0048529D">
            <w:pPr>
              <w:rPr>
                <w:sz w:val="20"/>
              </w:rPr>
            </w:pPr>
            <w:r>
              <w:rPr>
                <w:sz w:val="20"/>
              </w:rPr>
              <w:t>CH</w:t>
            </w:r>
          </w:p>
          <w:p w14:paraId="3353D291" w14:textId="77777777" w:rsidR="00A827F8" w:rsidRDefault="00A827F8">
            <w:pPr>
              <w:jc w:val="center"/>
              <w:rPr>
                <w:sz w:val="20"/>
              </w:rPr>
            </w:pPr>
          </w:p>
        </w:tc>
      </w:tr>
    </w:tbl>
    <w:p w14:paraId="73857683" w14:textId="77777777" w:rsidR="003154F9" w:rsidRPr="00330003" w:rsidRDefault="003154F9" w:rsidP="003154F9">
      <w:pPr>
        <w:rPr>
          <w:b/>
          <w:u w:val="single"/>
        </w:rPr>
      </w:pPr>
    </w:p>
    <w:p w14:paraId="62207FDE" w14:textId="3C632B05" w:rsidR="00322E91" w:rsidRPr="00330003" w:rsidRDefault="00322E91" w:rsidP="00322E91">
      <w:r w:rsidRPr="00330003">
        <w:t>NYA</w:t>
      </w:r>
      <w:r w:rsidR="00946373" w:rsidRPr="00330003">
        <w:t xml:space="preserve"> VÄRDEN TRAKTAMENTEN FR</w:t>
      </w:r>
      <w:r w:rsidR="00017BED">
        <w:t>.</w:t>
      </w:r>
      <w:r w:rsidR="00946373" w:rsidRPr="00330003">
        <w:t>O</w:t>
      </w:r>
      <w:r w:rsidR="00017BED">
        <w:t>.</w:t>
      </w:r>
      <w:r w:rsidR="00946373" w:rsidRPr="00330003">
        <w:t xml:space="preserve">M </w:t>
      </w:r>
      <w:r w:rsidR="00017BED">
        <w:t xml:space="preserve">  </w:t>
      </w:r>
      <w:r w:rsidR="00A01C7D" w:rsidRPr="00017BED">
        <w:rPr>
          <w:b/>
          <w:sz w:val="24"/>
          <w:szCs w:val="24"/>
        </w:rPr>
        <w:t>202</w:t>
      </w:r>
      <w:r w:rsidR="002A5F48">
        <w:rPr>
          <w:b/>
          <w:sz w:val="24"/>
          <w:szCs w:val="24"/>
        </w:rPr>
        <w:t>6</w:t>
      </w:r>
      <w:r w:rsidR="003052DD" w:rsidRPr="00017BED">
        <w:rPr>
          <w:b/>
          <w:sz w:val="24"/>
          <w:szCs w:val="24"/>
        </w:rPr>
        <w:t>-01-01</w:t>
      </w:r>
    </w:p>
    <w:p w14:paraId="13D6404B" w14:textId="77777777" w:rsidR="00322E91" w:rsidRPr="00330003" w:rsidRDefault="00322E91" w:rsidP="00322E91"/>
    <w:p w14:paraId="1D6D2C27" w14:textId="77777777" w:rsidR="00322E91" w:rsidRPr="0025314C" w:rsidRDefault="00322E91" w:rsidP="006D19E7">
      <w:pPr>
        <w:pStyle w:val="Liststycke"/>
        <w:numPr>
          <w:ilvl w:val="0"/>
          <w:numId w:val="5"/>
        </w:numPr>
        <w:rPr>
          <w:rFonts w:ascii="Arial" w:hAnsi="Arial" w:cs="Arial"/>
          <w:b/>
        </w:rPr>
      </w:pPr>
      <w:r w:rsidRPr="0025314C">
        <w:rPr>
          <w:rFonts w:ascii="Arial" w:hAnsi="Arial" w:cs="Arial"/>
          <w:b/>
        </w:rPr>
        <w:t>Endagsförrättning</w:t>
      </w:r>
    </w:p>
    <w:p w14:paraId="0043A2C6" w14:textId="77777777" w:rsidR="00322E91" w:rsidRPr="0025314C" w:rsidRDefault="00322E91" w:rsidP="00322E91">
      <w:pPr>
        <w:rPr>
          <w:sz w:val="16"/>
          <w:szCs w:val="16"/>
          <w:u w:val="single"/>
        </w:rPr>
      </w:pPr>
    </w:p>
    <w:p w14:paraId="3DC827CC" w14:textId="77777777" w:rsidR="00322E91" w:rsidRPr="0025314C" w:rsidRDefault="00322E91" w:rsidP="00322E91">
      <w:r w:rsidRPr="0025314C">
        <w:t>Avser tjänsteresa utan övernattning</w:t>
      </w:r>
    </w:p>
    <w:p w14:paraId="42AB9AD9" w14:textId="7ED495D6" w:rsidR="00322E91" w:rsidRPr="0025314C" w:rsidRDefault="00322E91" w:rsidP="00322E91">
      <w:proofErr w:type="gramStart"/>
      <w:r w:rsidRPr="0025314C">
        <w:t>4-10</w:t>
      </w:r>
      <w:proofErr w:type="gramEnd"/>
      <w:r w:rsidRPr="0025314C">
        <w:t xml:space="preserve"> timmar</w:t>
      </w:r>
      <w:r w:rsidRPr="0025314C">
        <w:tab/>
      </w:r>
      <w:r w:rsidRPr="0025314C">
        <w:tab/>
        <w:t xml:space="preserve">= </w:t>
      </w:r>
      <w:r w:rsidR="00330003" w:rsidRPr="0025314C">
        <w:t>1</w:t>
      </w:r>
      <w:r w:rsidR="002A5F48" w:rsidRPr="0025314C">
        <w:t>50</w:t>
      </w:r>
      <w:r w:rsidRPr="0025314C">
        <w:t xml:space="preserve"> kr</w:t>
      </w:r>
    </w:p>
    <w:p w14:paraId="4C60419C" w14:textId="024BE8DB" w:rsidR="00322E91" w:rsidRPr="0025314C" w:rsidRDefault="00322E91" w:rsidP="00322E91">
      <w:r w:rsidRPr="0025314C">
        <w:t xml:space="preserve">mer än 10 timmar </w:t>
      </w:r>
      <w:r w:rsidRPr="0025314C">
        <w:tab/>
        <w:t xml:space="preserve">= </w:t>
      </w:r>
      <w:r w:rsidR="002A5F48" w:rsidRPr="0025314C">
        <w:t>300</w:t>
      </w:r>
      <w:r w:rsidRPr="0025314C">
        <w:t xml:space="preserve"> kr</w:t>
      </w:r>
    </w:p>
    <w:p w14:paraId="23C1E227" w14:textId="77777777" w:rsidR="00322E91" w:rsidRPr="0025314C" w:rsidRDefault="00322E91" w:rsidP="00322E91">
      <w:pPr>
        <w:rPr>
          <w:sz w:val="16"/>
          <w:szCs w:val="16"/>
        </w:rPr>
      </w:pPr>
    </w:p>
    <w:p w14:paraId="76626C0B" w14:textId="0B40A0F1" w:rsidR="006D19E7" w:rsidRPr="0025314C" w:rsidRDefault="00322E91" w:rsidP="00322E91">
      <w:r w:rsidRPr="0025314C">
        <w:t>Ersättningen är skattepliktig</w:t>
      </w:r>
      <w:r w:rsidR="001B4FBA" w:rsidRPr="0025314C">
        <w:t>.</w:t>
      </w:r>
    </w:p>
    <w:p w14:paraId="496AED22" w14:textId="77777777" w:rsidR="001B4FBA" w:rsidRPr="0025314C" w:rsidRDefault="001B4FBA" w:rsidP="00322E91"/>
    <w:p w14:paraId="38D7C9FF" w14:textId="77777777" w:rsidR="00322E91" w:rsidRPr="0025314C" w:rsidRDefault="00322E91" w:rsidP="00322E91"/>
    <w:p w14:paraId="798A333B" w14:textId="02F7A2D2" w:rsidR="00322E91" w:rsidRPr="0025314C" w:rsidRDefault="00322E91" w:rsidP="006D19E7">
      <w:pPr>
        <w:pStyle w:val="Liststycke"/>
        <w:numPr>
          <w:ilvl w:val="0"/>
          <w:numId w:val="5"/>
        </w:numPr>
        <w:rPr>
          <w:rFonts w:ascii="Arial" w:hAnsi="Arial" w:cs="Arial"/>
          <w:b/>
        </w:rPr>
      </w:pPr>
      <w:r w:rsidRPr="0025314C">
        <w:rPr>
          <w:rFonts w:ascii="Arial" w:hAnsi="Arial" w:cs="Arial"/>
          <w:b/>
        </w:rPr>
        <w:t>Korttidsförrättning,förenad med övernattning utanför den vanliga veksamhetsorten</w:t>
      </w:r>
      <w:r w:rsidR="006D19E7" w:rsidRPr="0025314C">
        <w:rPr>
          <w:rFonts w:ascii="Arial" w:hAnsi="Arial" w:cs="Arial"/>
          <w:b/>
        </w:rPr>
        <w:t>,</w:t>
      </w:r>
      <w:r w:rsidR="00A46627" w:rsidRPr="0025314C">
        <w:rPr>
          <w:rFonts w:ascii="Arial" w:hAnsi="Arial" w:cs="Arial"/>
          <w:b/>
        </w:rPr>
        <w:t xml:space="preserve"> inom Sverige</w:t>
      </w:r>
      <w:r w:rsidR="006D19E7" w:rsidRPr="0025314C">
        <w:rPr>
          <w:rFonts w:ascii="Arial" w:hAnsi="Arial" w:cs="Arial"/>
          <w:b/>
        </w:rPr>
        <w:t>.</w:t>
      </w:r>
    </w:p>
    <w:p w14:paraId="45DC4D1A" w14:textId="77777777" w:rsidR="00322E91" w:rsidRPr="0025314C" w:rsidRDefault="00322E91" w:rsidP="0048529D">
      <w:pPr>
        <w:rPr>
          <w:sz w:val="16"/>
          <w:szCs w:val="16"/>
          <w:u w:val="single"/>
        </w:rPr>
      </w:pPr>
    </w:p>
    <w:p w14:paraId="2F86C33A" w14:textId="45B9C88A" w:rsidR="00322E91" w:rsidRPr="0025314C" w:rsidRDefault="00322E91" w:rsidP="0048529D">
      <w:r w:rsidRPr="0025314C">
        <w:t>Hel dag</w:t>
      </w:r>
      <w:r w:rsidRPr="0025314C">
        <w:tab/>
      </w:r>
      <w:r w:rsidRPr="0025314C">
        <w:tab/>
        <w:t xml:space="preserve">= </w:t>
      </w:r>
      <w:r w:rsidR="003052DD" w:rsidRPr="0025314C">
        <w:t>400</w:t>
      </w:r>
      <w:r w:rsidRPr="0025314C">
        <w:t xml:space="preserve"> kr</w:t>
      </w:r>
    </w:p>
    <w:p w14:paraId="5FFC474F" w14:textId="77777777" w:rsidR="00322E91" w:rsidRPr="0025314C" w:rsidRDefault="00322E91" w:rsidP="0048529D">
      <w:pPr>
        <w:rPr>
          <w:i/>
        </w:rPr>
      </w:pPr>
      <w:r w:rsidRPr="0025314C">
        <w:rPr>
          <w:i/>
        </w:rPr>
        <w:t xml:space="preserve">Varav </w:t>
      </w:r>
      <w:r w:rsidR="009272B4" w:rsidRPr="0025314C">
        <w:rPr>
          <w:b/>
          <w:i/>
        </w:rPr>
        <w:t xml:space="preserve">skattefri </w:t>
      </w:r>
      <w:r w:rsidRPr="0025314C">
        <w:rPr>
          <w:i/>
        </w:rPr>
        <w:t xml:space="preserve"> ersättning</w:t>
      </w:r>
    </w:p>
    <w:p w14:paraId="6C48873A" w14:textId="7CB713C0" w:rsidR="00322E91" w:rsidRPr="0025314C" w:rsidRDefault="00020CC7" w:rsidP="0048529D">
      <w:pPr>
        <w:rPr>
          <w:i/>
        </w:rPr>
      </w:pPr>
      <w:r w:rsidRPr="0025314C">
        <w:rPr>
          <w:i/>
        </w:rPr>
        <w:t>(schablonavdrag)</w:t>
      </w:r>
      <w:r w:rsidRPr="0025314C">
        <w:rPr>
          <w:i/>
        </w:rPr>
        <w:tab/>
        <w:t xml:space="preserve">= </w:t>
      </w:r>
      <w:r w:rsidR="002A5F48" w:rsidRPr="0025314C">
        <w:rPr>
          <w:i/>
        </w:rPr>
        <w:t>300</w:t>
      </w:r>
      <w:r w:rsidR="00322E91" w:rsidRPr="0025314C">
        <w:rPr>
          <w:i/>
        </w:rPr>
        <w:t xml:space="preserve"> kr </w:t>
      </w:r>
    </w:p>
    <w:p w14:paraId="35789AA1" w14:textId="77777777" w:rsidR="00322E91" w:rsidRPr="0025314C" w:rsidRDefault="00322E91" w:rsidP="0048529D"/>
    <w:p w14:paraId="6ED0F551" w14:textId="5638FB07" w:rsidR="00322E91" w:rsidRPr="0025314C" w:rsidRDefault="00322E91" w:rsidP="0048529D">
      <w:r w:rsidRPr="0025314C">
        <w:t>Del av dag</w:t>
      </w:r>
      <w:r w:rsidRPr="0025314C">
        <w:tab/>
      </w:r>
      <w:r w:rsidRPr="0025314C">
        <w:tab/>
        <w:t xml:space="preserve">= </w:t>
      </w:r>
      <w:r w:rsidR="003052DD" w:rsidRPr="0025314C">
        <w:t xml:space="preserve">200 </w:t>
      </w:r>
      <w:r w:rsidRPr="0025314C">
        <w:t>kr</w:t>
      </w:r>
    </w:p>
    <w:p w14:paraId="616014AB" w14:textId="77777777" w:rsidR="00322E91" w:rsidRPr="0025314C" w:rsidRDefault="00322E91" w:rsidP="0048529D">
      <w:pPr>
        <w:rPr>
          <w:i/>
        </w:rPr>
      </w:pPr>
      <w:r w:rsidRPr="0025314C">
        <w:rPr>
          <w:i/>
        </w:rPr>
        <w:t xml:space="preserve">Varav </w:t>
      </w:r>
      <w:r w:rsidR="009272B4" w:rsidRPr="0025314C">
        <w:rPr>
          <w:b/>
          <w:i/>
        </w:rPr>
        <w:t>skattefri</w:t>
      </w:r>
      <w:r w:rsidRPr="0025314C">
        <w:rPr>
          <w:i/>
        </w:rPr>
        <w:t xml:space="preserve"> ersättning</w:t>
      </w:r>
    </w:p>
    <w:p w14:paraId="3E05C1DB" w14:textId="35A25BDD" w:rsidR="00322E91" w:rsidRPr="0025314C" w:rsidRDefault="00322E91" w:rsidP="0048529D">
      <w:pPr>
        <w:rPr>
          <w:i/>
        </w:rPr>
      </w:pPr>
      <w:r w:rsidRPr="0025314C">
        <w:rPr>
          <w:i/>
        </w:rPr>
        <w:t>(schablonavdrag)</w:t>
      </w:r>
      <w:r w:rsidRPr="0025314C">
        <w:rPr>
          <w:i/>
        </w:rPr>
        <w:tab/>
        <w:t>= 1</w:t>
      </w:r>
      <w:r w:rsidR="002A5F48" w:rsidRPr="0025314C">
        <w:rPr>
          <w:i/>
        </w:rPr>
        <w:t>50</w:t>
      </w:r>
      <w:r w:rsidRPr="0025314C">
        <w:rPr>
          <w:i/>
        </w:rPr>
        <w:t xml:space="preserve"> kr </w:t>
      </w:r>
    </w:p>
    <w:p w14:paraId="7DEAD150" w14:textId="77777777" w:rsidR="004A7398" w:rsidRPr="0025314C" w:rsidRDefault="004A7398" w:rsidP="00322E91">
      <w:pPr>
        <w:rPr>
          <w:i/>
        </w:rPr>
      </w:pPr>
    </w:p>
    <w:p w14:paraId="346CD356" w14:textId="77777777" w:rsidR="006D19E7" w:rsidRPr="0025314C" w:rsidRDefault="006D19E7" w:rsidP="00322E91">
      <w:pPr>
        <w:rPr>
          <w:i/>
        </w:rPr>
      </w:pPr>
    </w:p>
    <w:p w14:paraId="4DF46C06" w14:textId="77777777" w:rsidR="004A7398" w:rsidRPr="0025314C" w:rsidRDefault="004A7398" w:rsidP="006D19E7">
      <w:pPr>
        <w:pStyle w:val="Liststycke"/>
        <w:numPr>
          <w:ilvl w:val="0"/>
          <w:numId w:val="5"/>
        </w:numPr>
        <w:rPr>
          <w:rFonts w:ascii="Arial" w:hAnsi="Arial" w:cs="Arial"/>
        </w:rPr>
      </w:pPr>
      <w:r w:rsidRPr="0025314C">
        <w:rPr>
          <w:rFonts w:ascii="Arial" w:hAnsi="Arial" w:cs="Arial"/>
          <w:b/>
        </w:rPr>
        <w:t>Utlandstraktamente</w:t>
      </w:r>
      <w:r w:rsidRPr="0025314C">
        <w:rPr>
          <w:rFonts w:ascii="Arial" w:hAnsi="Arial" w:cs="Arial"/>
        </w:rPr>
        <w:t>:</w:t>
      </w:r>
    </w:p>
    <w:p w14:paraId="34E0FD98" w14:textId="4CBA87D5" w:rsidR="004A7398" w:rsidRPr="0025314C" w:rsidRDefault="00946373" w:rsidP="00017BED">
      <w:r w:rsidRPr="0025314C">
        <w:t xml:space="preserve">Tyskland </w:t>
      </w:r>
      <w:r w:rsidR="00017BED" w:rsidRPr="0025314C">
        <w:t>7</w:t>
      </w:r>
      <w:r w:rsidR="0025314C" w:rsidRPr="0025314C">
        <w:t>60</w:t>
      </w:r>
      <w:r w:rsidR="00330003" w:rsidRPr="0025314C">
        <w:t>kr</w:t>
      </w:r>
      <w:r w:rsidRPr="0025314C">
        <w:tab/>
      </w:r>
    </w:p>
    <w:p w14:paraId="366D7AC6" w14:textId="49B63D9F" w:rsidR="00D21032" w:rsidRPr="0025314C" w:rsidRDefault="007E5100" w:rsidP="00017BED">
      <w:r w:rsidRPr="0025314C">
        <w:t>Övriga länder: Se skatteverket.se</w:t>
      </w:r>
      <w:r w:rsidR="00946373" w:rsidRPr="0025314C">
        <w:tab/>
      </w:r>
    </w:p>
    <w:p w14:paraId="210BCD81" w14:textId="77777777" w:rsidR="00322E91" w:rsidRPr="0025314C" w:rsidRDefault="00322E91" w:rsidP="00322E91"/>
    <w:p w14:paraId="5CD7A3F4" w14:textId="77777777" w:rsidR="00322E91" w:rsidRPr="0025314C" w:rsidRDefault="00322E91" w:rsidP="00322E91">
      <w:r w:rsidRPr="0025314C">
        <w:t xml:space="preserve">Om företag inom koncernen betalar måltid reduceras traktamentet </w:t>
      </w:r>
      <w:r w:rsidRPr="0025314C">
        <w:rPr>
          <w:u w:val="single"/>
        </w:rPr>
        <w:t>och</w:t>
      </w:r>
      <w:r w:rsidRPr="0025314C">
        <w:t xml:space="preserve"> schablonavdraget med</w:t>
      </w:r>
    </w:p>
    <w:p w14:paraId="57B9BC87" w14:textId="77777777" w:rsidR="00322E91" w:rsidRPr="0025314C" w:rsidRDefault="00322E91" w:rsidP="00322E91">
      <w:pPr>
        <w:rPr>
          <w:sz w:val="16"/>
          <w:szCs w:val="16"/>
        </w:rPr>
      </w:pPr>
    </w:p>
    <w:p w14:paraId="0B826EAC" w14:textId="77777777" w:rsidR="00322E91" w:rsidRPr="0025314C" w:rsidRDefault="00322E91" w:rsidP="0048529D">
      <w:pPr>
        <w:rPr>
          <w:u w:val="single"/>
        </w:rPr>
      </w:pPr>
      <w:r w:rsidRPr="0025314C">
        <w:tab/>
      </w:r>
      <w:r w:rsidRPr="0025314C">
        <w:tab/>
      </w:r>
      <w:r w:rsidRPr="0025314C">
        <w:tab/>
      </w:r>
      <w:r w:rsidRPr="0025314C">
        <w:tab/>
      </w:r>
      <w:r w:rsidRPr="0025314C">
        <w:tab/>
      </w:r>
      <w:r w:rsidRPr="0025314C">
        <w:tab/>
      </w:r>
      <w:r w:rsidRPr="0025314C">
        <w:rPr>
          <w:u w:val="single"/>
        </w:rPr>
        <w:t>Hel dag</w:t>
      </w:r>
      <w:r w:rsidRPr="0025314C">
        <w:t xml:space="preserve"> </w:t>
      </w:r>
      <w:r w:rsidRPr="0025314C">
        <w:tab/>
      </w:r>
      <w:r w:rsidRPr="0025314C">
        <w:rPr>
          <w:u w:val="single"/>
        </w:rPr>
        <w:t>Del av dag</w:t>
      </w:r>
      <w:r w:rsidRPr="0025314C">
        <w:tab/>
      </w:r>
      <w:r w:rsidRPr="0025314C">
        <w:rPr>
          <w:u w:val="single"/>
        </w:rPr>
        <w:t>Utlandstraktamente</w:t>
      </w:r>
    </w:p>
    <w:p w14:paraId="15F39434" w14:textId="5C573DF7" w:rsidR="00322E91" w:rsidRPr="0025314C" w:rsidRDefault="00946373" w:rsidP="0048529D">
      <w:r w:rsidRPr="0025314C">
        <w:t>Frukost</w:t>
      </w:r>
      <w:r w:rsidRPr="0025314C">
        <w:tab/>
      </w:r>
      <w:r w:rsidRPr="0025314C">
        <w:tab/>
      </w:r>
      <w:r w:rsidRPr="0025314C">
        <w:tab/>
      </w:r>
      <w:r w:rsidRPr="0025314C">
        <w:tab/>
      </w:r>
      <w:r w:rsidRPr="0025314C">
        <w:tab/>
      </w:r>
      <w:r w:rsidR="0025314C" w:rsidRPr="0025314C">
        <w:t>60</w:t>
      </w:r>
      <w:r w:rsidRPr="0025314C">
        <w:t xml:space="preserve"> kr</w:t>
      </w:r>
      <w:r w:rsidRPr="0025314C">
        <w:tab/>
      </w:r>
      <w:r w:rsidRPr="0025314C">
        <w:tab/>
      </w:r>
      <w:r w:rsidR="0025314C" w:rsidRPr="0025314C">
        <w:t>30</w:t>
      </w:r>
      <w:r w:rsidR="00322E91" w:rsidRPr="0025314C">
        <w:t xml:space="preserve"> kr</w:t>
      </w:r>
      <w:r w:rsidR="00322E91" w:rsidRPr="0025314C">
        <w:tab/>
      </w:r>
      <w:r w:rsidR="00322E91" w:rsidRPr="0025314C">
        <w:tab/>
        <w:t>15 % av utlandstrakt.</w:t>
      </w:r>
    </w:p>
    <w:p w14:paraId="05ED988E" w14:textId="77777777" w:rsidR="0025314C" w:rsidRPr="0025314C" w:rsidRDefault="0025314C" w:rsidP="0025314C">
      <w:r w:rsidRPr="0025314C">
        <w:t>Lunch eller middag</w:t>
      </w:r>
      <w:r w:rsidRPr="0025314C">
        <w:tab/>
      </w:r>
      <w:r w:rsidRPr="0025314C">
        <w:tab/>
      </w:r>
      <w:r w:rsidRPr="0025314C">
        <w:tab/>
      </w:r>
      <w:r w:rsidRPr="0025314C">
        <w:tab/>
        <w:t>105kr</w:t>
      </w:r>
      <w:r w:rsidRPr="0025314C">
        <w:tab/>
      </w:r>
      <w:r w:rsidRPr="0025314C">
        <w:tab/>
        <w:t>52 kr</w:t>
      </w:r>
      <w:r w:rsidRPr="0025314C">
        <w:tab/>
      </w:r>
      <w:r w:rsidRPr="0025314C">
        <w:tab/>
        <w:t>35 % av utlandstrakt,</w:t>
      </w:r>
    </w:p>
    <w:p w14:paraId="3C895553" w14:textId="790CCB62" w:rsidR="00322E91" w:rsidRPr="0025314C" w:rsidRDefault="00465B36" w:rsidP="0048529D">
      <w:r w:rsidRPr="0025314C">
        <w:t>Lunch och middag</w:t>
      </w:r>
      <w:r w:rsidRPr="0025314C">
        <w:tab/>
      </w:r>
      <w:r w:rsidRPr="0025314C">
        <w:tab/>
      </w:r>
      <w:r w:rsidRPr="0025314C">
        <w:tab/>
        <w:t xml:space="preserve">        </w:t>
      </w:r>
      <w:r w:rsidR="002A5F48" w:rsidRPr="0025314C">
        <w:t xml:space="preserve">  </w:t>
      </w:r>
      <w:r w:rsidRPr="0025314C">
        <w:t xml:space="preserve"> </w:t>
      </w:r>
      <w:r w:rsidR="003052DD" w:rsidRPr="0025314C">
        <w:t>2</w:t>
      </w:r>
      <w:r w:rsidR="0025314C" w:rsidRPr="0025314C">
        <w:t>10</w:t>
      </w:r>
      <w:r w:rsidR="00946373" w:rsidRPr="0025314C">
        <w:t xml:space="preserve"> kr</w:t>
      </w:r>
      <w:r w:rsidR="00946373" w:rsidRPr="0025314C">
        <w:tab/>
      </w:r>
      <w:r w:rsidR="00946373" w:rsidRPr="0025314C">
        <w:tab/>
      </w:r>
      <w:r w:rsidR="003052DD" w:rsidRPr="0025314C">
        <w:t>10</w:t>
      </w:r>
      <w:r w:rsidR="0025314C" w:rsidRPr="0025314C">
        <w:t>5</w:t>
      </w:r>
      <w:r w:rsidR="00322E91" w:rsidRPr="0025314C">
        <w:t xml:space="preserve"> kr</w:t>
      </w:r>
      <w:r w:rsidR="00322E91" w:rsidRPr="0025314C">
        <w:tab/>
      </w:r>
      <w:r w:rsidR="00322E91" w:rsidRPr="0025314C">
        <w:tab/>
        <w:t>70 % av utlandstrakt.</w:t>
      </w:r>
    </w:p>
    <w:p w14:paraId="7B9B2119" w14:textId="3E649286" w:rsidR="00322E91" w:rsidRPr="0025314C" w:rsidRDefault="00322E91" w:rsidP="0048529D">
      <w:r w:rsidRPr="0025314C">
        <w:t>Frukost</w:t>
      </w:r>
      <w:r w:rsidR="00465B36" w:rsidRPr="0025314C">
        <w:t>, lunch</w:t>
      </w:r>
      <w:r w:rsidR="00261BBA" w:rsidRPr="0025314C">
        <w:t xml:space="preserve"> och middag</w:t>
      </w:r>
      <w:r w:rsidR="00261BBA" w:rsidRPr="0025314C">
        <w:tab/>
      </w:r>
      <w:r w:rsidR="00261BBA" w:rsidRPr="0025314C">
        <w:tab/>
        <w:t xml:space="preserve">       </w:t>
      </w:r>
      <w:r w:rsidR="002A5F48" w:rsidRPr="0025314C">
        <w:t xml:space="preserve">  </w:t>
      </w:r>
      <w:r w:rsidR="00261BBA" w:rsidRPr="0025314C">
        <w:t xml:space="preserve">  </w:t>
      </w:r>
      <w:r w:rsidR="003052DD" w:rsidRPr="0025314C">
        <w:t>2</w:t>
      </w:r>
      <w:r w:rsidR="0025314C" w:rsidRPr="0025314C">
        <w:t>70</w:t>
      </w:r>
      <w:r w:rsidR="00946373" w:rsidRPr="0025314C">
        <w:t xml:space="preserve"> kr</w:t>
      </w:r>
      <w:r w:rsidR="00946373" w:rsidRPr="0025314C">
        <w:tab/>
      </w:r>
      <w:r w:rsidR="00946373" w:rsidRPr="0025314C">
        <w:tab/>
        <w:t>1</w:t>
      </w:r>
      <w:r w:rsidR="00330003" w:rsidRPr="0025314C">
        <w:t>3</w:t>
      </w:r>
      <w:r w:rsidR="0025314C" w:rsidRPr="0025314C">
        <w:t>5</w:t>
      </w:r>
      <w:r w:rsidR="00946373" w:rsidRPr="0025314C">
        <w:t xml:space="preserve"> </w:t>
      </w:r>
      <w:r w:rsidRPr="0025314C">
        <w:t>kr</w:t>
      </w:r>
      <w:r w:rsidRPr="0025314C">
        <w:tab/>
      </w:r>
      <w:r w:rsidRPr="0025314C">
        <w:tab/>
        <w:t>85 % av utlandstrakt.</w:t>
      </w:r>
    </w:p>
    <w:p w14:paraId="0951B505" w14:textId="77777777" w:rsidR="00322E91" w:rsidRPr="0025314C" w:rsidRDefault="00322E91" w:rsidP="00322E91"/>
    <w:p w14:paraId="1E9A3AE3" w14:textId="77777777" w:rsidR="00322E91" w:rsidRPr="0025314C" w:rsidRDefault="004A7398" w:rsidP="00946373">
      <w:pPr>
        <w:rPr>
          <w:u w:val="single"/>
        </w:rPr>
      </w:pPr>
      <w:r w:rsidRPr="0025314C">
        <w:rPr>
          <w:u w:val="single"/>
        </w:rPr>
        <w:t>Milersättning:</w:t>
      </w:r>
    </w:p>
    <w:p w14:paraId="1DD1E78A" w14:textId="44C55974" w:rsidR="004A7398" w:rsidRPr="0025314C" w:rsidRDefault="00A01C7D" w:rsidP="00946373">
      <w:r w:rsidRPr="0025314C">
        <w:t>25</w:t>
      </w:r>
      <w:r w:rsidR="004A7398" w:rsidRPr="0025314C">
        <w:t>kr/mil</w:t>
      </w:r>
      <w:r w:rsidR="00CD2808" w:rsidRPr="0025314C">
        <w:t xml:space="preserve"> +</w:t>
      </w:r>
    </w:p>
    <w:p w14:paraId="18AC6124" w14:textId="6ED538CC" w:rsidR="00CD2808" w:rsidRPr="0025314C" w:rsidRDefault="00B24F43" w:rsidP="00017BED">
      <w:r w:rsidRPr="0025314C">
        <w:t>55</w:t>
      </w:r>
      <w:r w:rsidR="00CD2808" w:rsidRPr="0025314C">
        <w:t xml:space="preserve"> kr/mil (skattepliktig)</w:t>
      </w:r>
      <w:r w:rsidR="0048529D" w:rsidRPr="0025314C">
        <w:t xml:space="preserve"> </w:t>
      </w:r>
    </w:p>
    <w:p w14:paraId="28176AE9" w14:textId="77777777" w:rsidR="004A7398" w:rsidRPr="0025314C" w:rsidRDefault="004A7398" w:rsidP="00322E91"/>
    <w:p w14:paraId="256D3567" w14:textId="589F8641" w:rsidR="00322E91" w:rsidRPr="0025314C" w:rsidRDefault="00465B36" w:rsidP="00322E91">
      <w:r w:rsidRPr="0025314C">
        <w:t>LUNCHKUPONGER FR</w:t>
      </w:r>
      <w:r w:rsidR="00017BED" w:rsidRPr="0025314C">
        <w:t>.</w:t>
      </w:r>
      <w:r w:rsidR="00946373" w:rsidRPr="0025314C">
        <w:t>O</w:t>
      </w:r>
      <w:r w:rsidR="00017BED" w:rsidRPr="0025314C">
        <w:t>.</w:t>
      </w:r>
      <w:r w:rsidR="00946373" w:rsidRPr="0025314C">
        <w:t xml:space="preserve">M </w:t>
      </w:r>
      <w:r w:rsidR="003052DD" w:rsidRPr="0025314C">
        <w:t>202</w:t>
      </w:r>
      <w:r w:rsidR="0025314C" w:rsidRPr="0025314C">
        <w:t>6</w:t>
      </w:r>
      <w:r w:rsidR="003052DD" w:rsidRPr="0025314C">
        <w:t>-01-01</w:t>
      </w:r>
      <w:r w:rsidR="00322E91" w:rsidRPr="0025314C">
        <w:t xml:space="preserve">  </w:t>
      </w:r>
    </w:p>
    <w:p w14:paraId="69A67234" w14:textId="0BC3FA5E" w:rsidR="00322E91" w:rsidRPr="0025314C" w:rsidRDefault="00322E91" w:rsidP="0048529D">
      <w:r w:rsidRPr="0025314C">
        <w:t>Skat</w:t>
      </w:r>
      <w:r w:rsidR="00946373" w:rsidRPr="0025314C">
        <w:t>temässigt schablonvärde för 20</w:t>
      </w:r>
      <w:r w:rsidR="008A58D2" w:rsidRPr="0025314C">
        <w:t>2</w:t>
      </w:r>
      <w:r w:rsidR="00220CBD">
        <w:t>6</w:t>
      </w:r>
      <w:r w:rsidR="00946373" w:rsidRPr="0025314C">
        <w:t xml:space="preserve"> är </w:t>
      </w:r>
      <w:r w:rsidR="007E5100" w:rsidRPr="0025314C">
        <w:t>1</w:t>
      </w:r>
      <w:r w:rsidR="003052DD" w:rsidRPr="0025314C">
        <w:t>2</w:t>
      </w:r>
      <w:r w:rsidR="0025314C" w:rsidRPr="0025314C">
        <w:t>4</w:t>
      </w:r>
      <w:r w:rsidRPr="0025314C">
        <w:t xml:space="preserve">kr. </w:t>
      </w:r>
    </w:p>
    <w:p w14:paraId="3178212A" w14:textId="77777777" w:rsidR="00D21032" w:rsidRPr="0025314C" w:rsidRDefault="00D21032" w:rsidP="008A58D2"/>
    <w:p w14:paraId="689D0DCA" w14:textId="169E6A85" w:rsidR="00322E91" w:rsidRPr="0025314C" w:rsidRDefault="00322E91" w:rsidP="008A58D2">
      <w:r w:rsidRPr="0025314C">
        <w:t xml:space="preserve">Nettolöneavdrag </w:t>
      </w:r>
      <w:r w:rsidRPr="0025314C">
        <w:tab/>
      </w:r>
      <w:r w:rsidR="00946373" w:rsidRPr="0025314C">
        <w:t>6</w:t>
      </w:r>
      <w:r w:rsidR="006A1752" w:rsidRPr="0025314C">
        <w:t>5</w:t>
      </w:r>
      <w:r w:rsidRPr="0025314C">
        <w:t xml:space="preserve"> kr/kupong</w:t>
      </w:r>
    </w:p>
    <w:p w14:paraId="6C26EDCC" w14:textId="21A927CA" w:rsidR="00322E91" w:rsidRPr="0025314C" w:rsidRDefault="00322E91" w:rsidP="008A58D2">
      <w:r w:rsidRPr="0025314C">
        <w:t xml:space="preserve">Förmånsvärde </w:t>
      </w:r>
      <w:r w:rsidRPr="0025314C">
        <w:tab/>
      </w:r>
      <w:r w:rsidR="006A1752" w:rsidRPr="0025314C">
        <w:t>5</w:t>
      </w:r>
      <w:r w:rsidR="0025314C" w:rsidRPr="0025314C">
        <w:t>9</w:t>
      </w:r>
      <w:r w:rsidRPr="0025314C">
        <w:t xml:space="preserve"> kr/kupong</w:t>
      </w:r>
    </w:p>
    <w:p w14:paraId="2C7DAF22" w14:textId="77777777" w:rsidR="00322E91" w:rsidRPr="0025314C" w:rsidRDefault="00322E91" w:rsidP="00322E91"/>
    <w:sectPr w:rsidR="00322E91" w:rsidRPr="0025314C" w:rsidSect="00182F76">
      <w:headerReference w:type="default" r:id="rId7"/>
      <w:headerReference w:type="first" r:id="rId8"/>
      <w:pgSz w:w="11907" w:h="16840" w:code="9"/>
      <w:pgMar w:top="2098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551E9" w14:textId="77777777" w:rsidR="00447611" w:rsidRDefault="00447611">
      <w:r>
        <w:separator/>
      </w:r>
    </w:p>
  </w:endnote>
  <w:endnote w:type="continuationSeparator" w:id="0">
    <w:p w14:paraId="5CE7D151" w14:textId="77777777" w:rsidR="00447611" w:rsidRDefault="00447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C1F5A" w14:textId="77777777" w:rsidR="00447611" w:rsidRDefault="00447611">
      <w:r>
        <w:separator/>
      </w:r>
    </w:p>
  </w:footnote>
  <w:footnote w:type="continuationSeparator" w:id="0">
    <w:p w14:paraId="2DB310B3" w14:textId="77777777" w:rsidR="00447611" w:rsidRDefault="004476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28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2"/>
      <w:gridCol w:w="3377"/>
      <w:gridCol w:w="592"/>
      <w:gridCol w:w="1559"/>
      <w:gridCol w:w="992"/>
      <w:gridCol w:w="2340"/>
    </w:tblGrid>
    <w:tr w:rsidR="00A55D00" w14:paraId="1CAB9D72" w14:textId="77777777" w:rsidTr="00182F76">
      <w:trPr>
        <w:cantSplit/>
      </w:trPr>
      <w:tc>
        <w:tcPr>
          <w:tcW w:w="5149" w:type="dxa"/>
          <w:gridSpan w:val="2"/>
          <w:vMerge w:val="restart"/>
        </w:tcPr>
        <w:p w14:paraId="35DE6142" w14:textId="50F7692C" w:rsidR="00A55D00" w:rsidRDefault="00182F76">
          <w:pPr>
            <w:rPr>
              <w:sz w:val="28"/>
            </w:rPr>
          </w:pPr>
          <w:r>
            <w:rPr>
              <w:noProof/>
              <w:sz w:val="28"/>
            </w:rPr>
            <w:drawing>
              <wp:inline distT="0" distB="0" distL="0" distR="0" wp14:anchorId="3E8AACED" wp14:editId="3F003722">
                <wp:extent cx="2581275" cy="343208"/>
                <wp:effectExtent l="0" t="0" r="0" b="0"/>
                <wp:docPr id="513705797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705797" name="Bildobjekt 51370579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8009" cy="345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51" w:type="dxa"/>
          <w:gridSpan w:val="2"/>
        </w:tcPr>
        <w:p w14:paraId="2F45DEA5" w14:textId="77777777" w:rsidR="00A55D00" w:rsidRDefault="00A55D00">
          <w:pPr>
            <w:jc w:val="center"/>
            <w:rPr>
              <w:sz w:val="28"/>
            </w:rPr>
          </w:pPr>
        </w:p>
      </w:tc>
      <w:tc>
        <w:tcPr>
          <w:tcW w:w="992" w:type="dxa"/>
          <w:tcBorders>
            <w:bottom w:val="single" w:sz="6" w:space="0" w:color="auto"/>
          </w:tcBorders>
        </w:tcPr>
        <w:p w14:paraId="267B263A" w14:textId="77777777" w:rsidR="00A55D00" w:rsidRDefault="00A55D00">
          <w:pPr>
            <w:jc w:val="right"/>
            <w:rPr>
              <w:sz w:val="16"/>
            </w:rPr>
          </w:pPr>
        </w:p>
      </w:tc>
      <w:tc>
        <w:tcPr>
          <w:tcW w:w="2340" w:type="dxa"/>
          <w:tcBorders>
            <w:bottom w:val="single" w:sz="6" w:space="0" w:color="auto"/>
          </w:tcBorders>
        </w:tcPr>
        <w:p w14:paraId="5D764115" w14:textId="77777777" w:rsidR="00A55D00" w:rsidRDefault="00A55D00">
          <w:pPr>
            <w:jc w:val="center"/>
            <w:rPr>
              <w:sz w:val="20"/>
            </w:rPr>
          </w:pPr>
        </w:p>
      </w:tc>
    </w:tr>
    <w:tr w:rsidR="00A55D00" w14:paraId="18B53275" w14:textId="77777777" w:rsidTr="00182F76">
      <w:trPr>
        <w:cantSplit/>
      </w:trPr>
      <w:tc>
        <w:tcPr>
          <w:tcW w:w="5149" w:type="dxa"/>
          <w:gridSpan w:val="2"/>
          <w:vMerge/>
        </w:tcPr>
        <w:p w14:paraId="7EC3D795" w14:textId="77777777" w:rsidR="00A55D00" w:rsidRDefault="00A55D00"/>
      </w:tc>
      <w:tc>
        <w:tcPr>
          <w:tcW w:w="2151" w:type="dxa"/>
          <w:gridSpan w:val="2"/>
        </w:tcPr>
        <w:p w14:paraId="3A325FAC" w14:textId="77777777" w:rsidR="00A55D00" w:rsidRDefault="00A55D00">
          <w:pPr>
            <w:jc w:val="center"/>
            <w:rPr>
              <w:b/>
              <w:sz w:val="16"/>
            </w:rPr>
          </w:pPr>
          <w:r>
            <w:rPr>
              <w:b/>
              <w:sz w:val="28"/>
            </w:rPr>
            <w:t>Instruktion</w:t>
          </w:r>
        </w:p>
      </w:tc>
      <w:tc>
        <w:tcPr>
          <w:tcW w:w="992" w:type="dxa"/>
          <w:tcBorders>
            <w:left w:val="single" w:sz="6" w:space="0" w:color="auto"/>
          </w:tcBorders>
        </w:tcPr>
        <w:p w14:paraId="398D1CBB" w14:textId="77777777" w:rsidR="00A55D00" w:rsidRDefault="00A55D00">
          <w:pPr>
            <w:jc w:val="right"/>
            <w:rPr>
              <w:sz w:val="16"/>
            </w:rPr>
          </w:pPr>
          <w:r>
            <w:rPr>
              <w:sz w:val="16"/>
            </w:rPr>
            <w:t>Sida:</w:t>
          </w:r>
        </w:p>
        <w:p w14:paraId="75940434" w14:textId="77777777" w:rsidR="00A55D00" w:rsidRDefault="00A55D00">
          <w:pPr>
            <w:jc w:val="center"/>
          </w:pPr>
        </w:p>
      </w:tc>
      <w:tc>
        <w:tcPr>
          <w:tcW w:w="2340" w:type="dxa"/>
          <w:tcBorders>
            <w:right w:val="single" w:sz="6" w:space="0" w:color="auto"/>
          </w:tcBorders>
        </w:tcPr>
        <w:p w14:paraId="4A7229AA" w14:textId="77777777" w:rsidR="00A55D00" w:rsidRDefault="00117343">
          <w:pPr>
            <w:jc w:val="center"/>
            <w:rPr>
              <w:sz w:val="20"/>
            </w:rPr>
          </w:pPr>
          <w:r>
            <w:rPr>
              <w:sz w:val="20"/>
            </w:rPr>
            <w:fldChar w:fldCharType="begin"/>
          </w:r>
          <w:r w:rsidR="00A55D00">
            <w:rPr>
              <w:sz w:val="20"/>
            </w:rPr>
            <w:instrText xml:space="preserve"> PAGE  \* LOWER </w:instrText>
          </w:r>
          <w:r>
            <w:rPr>
              <w:sz w:val="20"/>
            </w:rPr>
            <w:fldChar w:fldCharType="separate"/>
          </w:r>
          <w:r w:rsidR="00D21032">
            <w:rPr>
              <w:noProof/>
              <w:sz w:val="20"/>
            </w:rPr>
            <w:t>1</w:t>
          </w:r>
          <w:r>
            <w:rPr>
              <w:sz w:val="20"/>
            </w:rPr>
            <w:fldChar w:fldCharType="end"/>
          </w:r>
          <w:r w:rsidR="00A55D00">
            <w:rPr>
              <w:sz w:val="20"/>
            </w:rPr>
            <w:t>(</w:t>
          </w:r>
          <w:r>
            <w:rPr>
              <w:sz w:val="20"/>
            </w:rPr>
            <w:fldChar w:fldCharType="begin"/>
          </w:r>
          <w:r w:rsidR="00A55D00">
            <w:rPr>
              <w:sz w:val="20"/>
            </w:rPr>
            <w:instrText xml:space="preserve"> NUMPAGES  \* LOWER </w:instrText>
          </w:r>
          <w:r>
            <w:rPr>
              <w:sz w:val="20"/>
            </w:rPr>
            <w:fldChar w:fldCharType="separate"/>
          </w:r>
          <w:r w:rsidR="00D21032">
            <w:rPr>
              <w:noProof/>
              <w:sz w:val="20"/>
            </w:rPr>
            <w:t>1</w:t>
          </w:r>
          <w:r>
            <w:rPr>
              <w:sz w:val="20"/>
            </w:rPr>
            <w:fldChar w:fldCharType="end"/>
          </w:r>
          <w:r w:rsidR="00A55D00">
            <w:rPr>
              <w:sz w:val="20"/>
            </w:rPr>
            <w:t>)</w:t>
          </w:r>
        </w:p>
      </w:tc>
    </w:tr>
    <w:tr w:rsidR="00A827F8" w14:paraId="4E2AF64C" w14:textId="77777777" w:rsidTr="00182F76">
      <w:trPr>
        <w:cantSplit/>
      </w:trPr>
      <w:tc>
        <w:tcPr>
          <w:tcW w:w="7300" w:type="dxa"/>
          <w:gridSpan w:val="4"/>
        </w:tcPr>
        <w:p w14:paraId="7A5D61DB" w14:textId="77777777" w:rsidR="00A827F8" w:rsidRDefault="00A827F8"/>
      </w:tc>
      <w:tc>
        <w:tcPr>
          <w:tcW w:w="992" w:type="dxa"/>
          <w:tcBorders>
            <w:left w:val="single" w:sz="6" w:space="0" w:color="auto"/>
          </w:tcBorders>
        </w:tcPr>
        <w:p w14:paraId="6B8006F7" w14:textId="77777777" w:rsidR="00A827F8" w:rsidRDefault="00A827F8">
          <w:pPr>
            <w:jc w:val="right"/>
          </w:pPr>
          <w:r>
            <w:rPr>
              <w:sz w:val="16"/>
            </w:rPr>
            <w:t>Reg.nr:</w:t>
          </w:r>
        </w:p>
      </w:tc>
      <w:tc>
        <w:tcPr>
          <w:tcW w:w="2340" w:type="dxa"/>
          <w:tcBorders>
            <w:right w:val="single" w:sz="6" w:space="0" w:color="auto"/>
          </w:tcBorders>
        </w:tcPr>
        <w:p w14:paraId="29982E0A" w14:textId="3AE36854" w:rsidR="004B6EAB" w:rsidRDefault="009B79AD" w:rsidP="002801ED">
          <w:pPr>
            <w:jc w:val="center"/>
            <w:rPr>
              <w:b/>
              <w:sz w:val="20"/>
            </w:rPr>
          </w:pPr>
          <w:r>
            <w:rPr>
              <w:b/>
              <w:sz w:val="20"/>
            </w:rPr>
            <w:t>PERS</w:t>
          </w:r>
          <w:r w:rsidR="009333E3">
            <w:rPr>
              <w:b/>
              <w:sz w:val="20"/>
            </w:rPr>
            <w:t xml:space="preserve"> Instruktion </w:t>
          </w:r>
          <w:r w:rsidR="007D696E">
            <w:rPr>
              <w:b/>
              <w:sz w:val="20"/>
            </w:rPr>
            <w:t>0</w:t>
          </w:r>
          <w:r w:rsidR="002801ED">
            <w:rPr>
              <w:b/>
              <w:sz w:val="20"/>
            </w:rPr>
            <w:t>10</w:t>
          </w:r>
        </w:p>
      </w:tc>
    </w:tr>
    <w:tr w:rsidR="00A827F8" w14:paraId="7A50FB73" w14:textId="77777777" w:rsidTr="00182F76">
      <w:trPr>
        <w:cantSplit/>
      </w:trPr>
      <w:tc>
        <w:tcPr>
          <w:tcW w:w="1772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61379215" w14:textId="77777777" w:rsidR="00A827F8" w:rsidRDefault="00A827F8">
          <w:pPr>
            <w:jc w:val="center"/>
            <w:rPr>
              <w:sz w:val="16"/>
            </w:rPr>
          </w:pPr>
          <w:r>
            <w:rPr>
              <w:sz w:val="16"/>
            </w:rPr>
            <w:t>Dokumentnamn:</w:t>
          </w:r>
        </w:p>
      </w:tc>
      <w:tc>
        <w:tcPr>
          <w:tcW w:w="3969" w:type="dxa"/>
          <w:gridSpan w:val="2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</w:tcPr>
        <w:p w14:paraId="2BEC0C9E" w14:textId="77777777" w:rsidR="00A827F8" w:rsidRPr="007D696E" w:rsidRDefault="00A827F8">
          <w:pPr>
            <w:jc w:val="center"/>
            <w:rPr>
              <w:b/>
              <w:sz w:val="8"/>
              <w:lang w:val="en-US"/>
            </w:rPr>
          </w:pPr>
        </w:p>
        <w:p w14:paraId="19ACCCD6" w14:textId="77777777" w:rsidR="00A827F8" w:rsidRPr="007D696E" w:rsidRDefault="002801ED">
          <w:pPr>
            <w:jc w:val="center"/>
            <w:rPr>
              <w:b/>
              <w:lang w:val="en-US"/>
            </w:rPr>
          </w:pPr>
          <w:proofErr w:type="spellStart"/>
          <w:r>
            <w:rPr>
              <w:b/>
              <w:lang w:val="en-US"/>
            </w:rPr>
            <w:t>Traktamente</w:t>
          </w:r>
          <w:proofErr w:type="spellEnd"/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153AF381" w14:textId="77777777" w:rsidR="00A827F8" w:rsidRDefault="00A827F8">
          <w:pPr>
            <w:rPr>
              <w:sz w:val="8"/>
            </w:rPr>
          </w:pPr>
          <w:r>
            <w:rPr>
              <w:sz w:val="16"/>
            </w:rPr>
            <w:t>Datum:</w:t>
          </w:r>
        </w:p>
        <w:p w14:paraId="119C5377" w14:textId="681D3160" w:rsidR="00A827F8" w:rsidRDefault="00017BED" w:rsidP="00322E91">
          <w:pPr>
            <w:jc w:val="center"/>
            <w:rPr>
              <w:sz w:val="16"/>
            </w:rPr>
          </w:pPr>
          <w:r>
            <w:rPr>
              <w:i/>
              <w:sz w:val="20"/>
            </w:rPr>
            <w:t>202</w:t>
          </w:r>
          <w:r w:rsidR="002A5F48">
            <w:rPr>
              <w:i/>
              <w:sz w:val="20"/>
            </w:rPr>
            <w:t>6</w:t>
          </w:r>
          <w:r>
            <w:rPr>
              <w:i/>
              <w:sz w:val="20"/>
            </w:rPr>
            <w:t>-01-02</w:t>
          </w:r>
        </w:p>
      </w:tc>
      <w:tc>
        <w:tcPr>
          <w:tcW w:w="992" w:type="dxa"/>
          <w:tcBorders>
            <w:left w:val="single" w:sz="6" w:space="0" w:color="auto"/>
            <w:bottom w:val="single" w:sz="6" w:space="0" w:color="auto"/>
          </w:tcBorders>
        </w:tcPr>
        <w:p w14:paraId="353AA72A" w14:textId="77777777" w:rsidR="00A827F8" w:rsidRDefault="00A827F8">
          <w:pPr>
            <w:jc w:val="right"/>
          </w:pPr>
          <w:r>
            <w:rPr>
              <w:sz w:val="16"/>
            </w:rPr>
            <w:t>Utgåva:</w:t>
          </w:r>
        </w:p>
      </w:tc>
      <w:tc>
        <w:tcPr>
          <w:tcW w:w="2340" w:type="dxa"/>
          <w:tcBorders>
            <w:bottom w:val="single" w:sz="6" w:space="0" w:color="auto"/>
            <w:right w:val="single" w:sz="6" w:space="0" w:color="auto"/>
          </w:tcBorders>
        </w:tcPr>
        <w:p w14:paraId="262BD32C" w14:textId="5C1E0BAB" w:rsidR="00A827F8" w:rsidRDefault="00A01C7D">
          <w:pPr>
            <w:jc w:val="center"/>
            <w:rPr>
              <w:sz w:val="20"/>
            </w:rPr>
          </w:pPr>
          <w:r>
            <w:rPr>
              <w:sz w:val="20"/>
            </w:rPr>
            <w:t>1</w:t>
          </w:r>
          <w:r w:rsidR="002A5F48">
            <w:rPr>
              <w:sz w:val="20"/>
            </w:rPr>
            <w:t>3</w:t>
          </w:r>
        </w:p>
      </w:tc>
    </w:tr>
  </w:tbl>
  <w:p w14:paraId="0FCB5B06" w14:textId="77777777" w:rsidR="00A827F8" w:rsidRDefault="00A827F8">
    <w:pPr>
      <w:pStyle w:val="Sidhuvud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1134"/>
      <w:gridCol w:w="1134"/>
      <w:gridCol w:w="2268"/>
      <w:gridCol w:w="2623"/>
    </w:tblGrid>
    <w:tr w:rsidR="00A827F8" w14:paraId="09A4F76F" w14:textId="77777777">
      <w:tc>
        <w:tcPr>
          <w:tcW w:w="3402" w:type="dxa"/>
          <w:gridSpan w:val="2"/>
        </w:tcPr>
        <w:p w14:paraId="3E8C0FAC" w14:textId="77777777" w:rsidR="00A827F8" w:rsidRDefault="00227268">
          <w:r>
            <w:rPr>
              <w:noProof/>
            </w:rPr>
            <w:drawing>
              <wp:inline distT="0" distB="0" distL="0" distR="0" wp14:anchorId="68B58568" wp14:editId="16CBC365">
                <wp:extent cx="2076450" cy="333375"/>
                <wp:effectExtent l="19050" t="0" r="0" b="0"/>
                <wp:docPr id="1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gridSpan w:val="2"/>
        </w:tcPr>
        <w:p w14:paraId="1E4208B0" w14:textId="77777777" w:rsidR="00A827F8" w:rsidRDefault="00A827F8">
          <w:pPr>
            <w:spacing w:before="120"/>
            <w:jc w:val="center"/>
          </w:pPr>
          <w:r>
            <w:rPr>
              <w:b/>
              <w:sz w:val="24"/>
            </w:rPr>
            <w:t>Borealis Industrier AB</w:t>
          </w:r>
        </w:p>
      </w:tc>
      <w:tc>
        <w:tcPr>
          <w:tcW w:w="2623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6653FB30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Sida:</w:t>
          </w:r>
        </w:p>
        <w:p w14:paraId="3ED84391" w14:textId="77777777" w:rsidR="00A827F8" w:rsidRDefault="00117343">
          <w:pPr>
            <w:ind w:right="284"/>
            <w:jc w:val="right"/>
          </w:pPr>
          <w:r>
            <w:rPr>
              <w:rStyle w:val="Sidnummer"/>
            </w:rPr>
            <w:fldChar w:fldCharType="begin"/>
          </w:r>
          <w:r w:rsidR="00A827F8">
            <w:rPr>
              <w:rStyle w:val="Sidnummer"/>
            </w:rPr>
            <w:instrText xml:space="preserve"> PAGE </w:instrText>
          </w:r>
          <w:r>
            <w:rPr>
              <w:rStyle w:val="Sidnummer"/>
            </w:rPr>
            <w:fldChar w:fldCharType="separate"/>
          </w:r>
          <w:r w:rsidR="00A827F8">
            <w:rPr>
              <w:rStyle w:val="Sidnummer"/>
              <w:noProof/>
            </w:rPr>
            <w:t>1</w:t>
          </w:r>
          <w:r>
            <w:rPr>
              <w:rStyle w:val="Sidnummer"/>
            </w:rPr>
            <w:fldChar w:fldCharType="end"/>
          </w:r>
          <w:r w:rsidR="00A827F8">
            <w:rPr>
              <w:rStyle w:val="Sidnummer"/>
            </w:rPr>
            <w:t xml:space="preserve"> (</w:t>
          </w:r>
          <w:r>
            <w:rPr>
              <w:rStyle w:val="Sidnummer"/>
            </w:rPr>
            <w:fldChar w:fldCharType="begin"/>
          </w:r>
          <w:r w:rsidR="00A827F8">
            <w:rPr>
              <w:rStyle w:val="Sidnummer"/>
            </w:rPr>
            <w:instrText xml:space="preserve"> NUMPAGES  \* LOWER </w:instrText>
          </w:r>
          <w:r>
            <w:rPr>
              <w:rStyle w:val="Sidnummer"/>
            </w:rPr>
            <w:fldChar w:fldCharType="separate"/>
          </w:r>
          <w:r w:rsidR="00020CC7">
            <w:rPr>
              <w:rStyle w:val="Sidnummer"/>
              <w:noProof/>
            </w:rPr>
            <w:t>1</w:t>
          </w:r>
          <w:r>
            <w:rPr>
              <w:rStyle w:val="Sidnummer"/>
            </w:rPr>
            <w:fldChar w:fldCharType="end"/>
          </w:r>
          <w:r w:rsidR="00A827F8">
            <w:rPr>
              <w:rStyle w:val="Sidnummer"/>
            </w:rPr>
            <w:t>)</w:t>
          </w:r>
        </w:p>
      </w:tc>
    </w:tr>
    <w:tr w:rsidR="00A827F8" w14:paraId="773D5C33" w14:textId="77777777">
      <w:tc>
        <w:tcPr>
          <w:tcW w:w="3402" w:type="dxa"/>
          <w:gridSpan w:val="2"/>
        </w:tcPr>
        <w:p w14:paraId="18B50411" w14:textId="77777777" w:rsidR="00A827F8" w:rsidRDefault="00A827F8"/>
      </w:tc>
      <w:tc>
        <w:tcPr>
          <w:tcW w:w="3402" w:type="dxa"/>
          <w:gridSpan w:val="2"/>
        </w:tcPr>
        <w:p w14:paraId="7369B021" w14:textId="77777777" w:rsidR="00A827F8" w:rsidRDefault="00A827F8">
          <w:pPr>
            <w:spacing w:before="120"/>
            <w:jc w:val="center"/>
          </w:pPr>
          <w:r>
            <w:rPr>
              <w:b/>
              <w:sz w:val="24"/>
            </w:rPr>
            <w:t>INSTRUKTION</w:t>
          </w:r>
        </w:p>
      </w:tc>
      <w:tc>
        <w:tcPr>
          <w:tcW w:w="2623" w:type="dxa"/>
          <w:tcBorders>
            <w:left w:val="single" w:sz="6" w:space="0" w:color="auto"/>
            <w:right w:val="single" w:sz="6" w:space="0" w:color="auto"/>
          </w:tcBorders>
        </w:tcPr>
        <w:p w14:paraId="3896C56B" w14:textId="77777777" w:rsidR="00A827F8" w:rsidRDefault="00A827F8">
          <w:r>
            <w:rPr>
              <w:sz w:val="16"/>
            </w:rPr>
            <w:t>Reg.nr.:</w:t>
          </w:r>
        </w:p>
        <w:p w14:paraId="0B207536" w14:textId="1C56D5F6" w:rsidR="00A827F8" w:rsidRDefault="009272B4">
          <w:pPr>
            <w:ind w:right="284"/>
            <w:jc w:val="righ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FILENAME  \* LOWER </w:instrText>
          </w:r>
          <w:r>
            <w:rPr>
              <w:noProof/>
            </w:rPr>
            <w:fldChar w:fldCharType="separate"/>
          </w:r>
          <w:r w:rsidR="00182F76">
            <w:rPr>
              <w:noProof/>
            </w:rPr>
            <w:t>pers 010 - traktamente</w:t>
          </w:r>
          <w:r>
            <w:rPr>
              <w:noProof/>
            </w:rPr>
            <w:fldChar w:fldCharType="end"/>
          </w:r>
        </w:p>
      </w:tc>
    </w:tr>
    <w:tr w:rsidR="00A827F8" w14:paraId="4309107D" w14:textId="77777777">
      <w:tc>
        <w:tcPr>
          <w:tcW w:w="4536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8070A97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Rubrik:</w:t>
          </w:r>
        </w:p>
        <w:p w14:paraId="112DF24A" w14:textId="19A89135" w:rsidR="00A827F8" w:rsidRDefault="00117343">
          <w:pPr>
            <w:jc w:val="center"/>
            <w:rPr>
              <w:sz w:val="16"/>
            </w:rPr>
          </w:pPr>
          <w:r>
            <w:rPr>
              <w:b/>
              <w:sz w:val="24"/>
            </w:rPr>
            <w:fldChar w:fldCharType="begin"/>
          </w:r>
          <w:r w:rsidR="00A827F8">
            <w:rPr>
              <w:b/>
              <w:sz w:val="24"/>
            </w:rPr>
            <w:instrText xml:space="preserve"> SUBJECT  \* LOWER </w:instrText>
          </w:r>
          <w:r>
            <w:rPr>
              <w:b/>
              <w:sz w:val="24"/>
            </w:rPr>
            <w:fldChar w:fldCharType="separate"/>
          </w:r>
          <w:r w:rsidR="00182F76">
            <w:rPr>
              <w:b/>
              <w:sz w:val="24"/>
            </w:rPr>
            <w:t>produktrevision</w:t>
          </w:r>
          <w:r>
            <w:rPr>
              <w:b/>
              <w:sz w:val="24"/>
            </w:rPr>
            <w:fldChar w:fldCharType="end"/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2AB4B389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Giltig från:</w:t>
          </w:r>
        </w:p>
        <w:p w14:paraId="71586083" w14:textId="149FFD1A" w:rsidR="00A827F8" w:rsidRDefault="00631488">
          <w:pPr>
            <w:jc w:val="center"/>
          </w:pPr>
          <w:fldSimple w:instr=" KEYWORDS  \* LOWER ">
            <w:r w:rsidR="00182F76">
              <w:t>1995-09-18</w:t>
            </w:r>
          </w:fldSimple>
        </w:p>
      </w:tc>
      <w:tc>
        <w:tcPr>
          <w:tcW w:w="2623" w:type="dxa"/>
          <w:tcBorders>
            <w:left w:val="single" w:sz="6" w:space="0" w:color="auto"/>
            <w:right w:val="single" w:sz="6" w:space="0" w:color="auto"/>
          </w:tcBorders>
        </w:tcPr>
        <w:p w14:paraId="667B884F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Utgåva:</w:t>
          </w:r>
        </w:p>
        <w:p w14:paraId="2C292F51" w14:textId="619D4DE0" w:rsidR="00A827F8" w:rsidRDefault="00631488">
          <w:pPr>
            <w:ind w:right="284"/>
            <w:jc w:val="right"/>
          </w:pPr>
          <w:fldSimple w:instr=" COMMENTS  \* LOWER ">
            <w:r w:rsidR="00182F76">
              <w:t>2</w:t>
            </w:r>
          </w:fldSimple>
        </w:p>
      </w:tc>
    </w:tr>
    <w:tr w:rsidR="00A827F8" w14:paraId="40B30B4E" w14:textId="77777777"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DCA71FD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Utarbetad av:</w:t>
          </w:r>
        </w:p>
        <w:p w14:paraId="6A83C3EF" w14:textId="5D20539B" w:rsidR="00A827F8" w:rsidRDefault="009272B4">
          <w:pPr>
            <w:jc w:val="center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AUTHOR  \* LOWER </w:instrText>
          </w:r>
          <w:r>
            <w:rPr>
              <w:noProof/>
            </w:rPr>
            <w:fldChar w:fldCharType="separate"/>
          </w:r>
          <w:r w:rsidR="00182F76">
            <w:rPr>
              <w:noProof/>
            </w:rPr>
            <w:t>hubert pehrsson</w:t>
          </w:r>
          <w:r>
            <w:rPr>
              <w:noProof/>
            </w:rPr>
            <w:fldChar w:fldCharType="end"/>
          </w:r>
        </w:p>
      </w:tc>
      <w:tc>
        <w:tcPr>
          <w:tcW w:w="2268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5C009D89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Granskad:</w:t>
          </w:r>
        </w:p>
        <w:p w14:paraId="1EA87853" w14:textId="77777777" w:rsidR="00A827F8" w:rsidRDefault="00A827F8">
          <w:pPr>
            <w:jc w:val="center"/>
          </w:pP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401CBCAD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Godkänd</w:t>
          </w:r>
        </w:p>
        <w:p w14:paraId="297F1F5A" w14:textId="77777777" w:rsidR="00A827F8" w:rsidRDefault="00A827F8">
          <w:pPr>
            <w:jc w:val="center"/>
          </w:pPr>
        </w:p>
      </w:tc>
      <w:tc>
        <w:tcPr>
          <w:tcW w:w="2623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CE285C2" w14:textId="77777777" w:rsidR="00A827F8" w:rsidRDefault="00A827F8">
          <w:pPr>
            <w:rPr>
              <w:sz w:val="16"/>
            </w:rPr>
          </w:pPr>
          <w:r>
            <w:rPr>
              <w:sz w:val="16"/>
            </w:rPr>
            <w:t>Tillhör:</w:t>
          </w:r>
        </w:p>
        <w:p w14:paraId="69321095" w14:textId="1E237847" w:rsidR="00A827F8" w:rsidRDefault="00117343">
          <w:pPr>
            <w:ind w:right="284"/>
            <w:jc w:val="center"/>
          </w:pPr>
          <w:r>
            <w:rPr>
              <w:sz w:val="16"/>
            </w:rPr>
            <w:fldChar w:fldCharType="begin"/>
          </w:r>
          <w:r w:rsidR="00A827F8">
            <w:rPr>
              <w:sz w:val="16"/>
            </w:rPr>
            <w:instrText xml:space="preserve"> TITLE  \* LOWER </w:instrText>
          </w:r>
          <w:r>
            <w:rPr>
              <w:sz w:val="16"/>
            </w:rPr>
            <w:fldChar w:fldCharType="separate"/>
          </w:r>
          <w:r w:rsidR="00182F76">
            <w:rPr>
              <w:sz w:val="16"/>
            </w:rPr>
            <w:t>lokal handbok kvalitet ak</w:t>
          </w:r>
          <w:r>
            <w:rPr>
              <w:sz w:val="16"/>
            </w:rPr>
            <w:fldChar w:fldCharType="end"/>
          </w:r>
        </w:p>
      </w:tc>
    </w:tr>
  </w:tbl>
  <w:p w14:paraId="2FC58DBF" w14:textId="77777777" w:rsidR="00A827F8" w:rsidRDefault="00A827F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1E34"/>
    <w:multiLevelType w:val="hybridMultilevel"/>
    <w:tmpl w:val="39CEE076"/>
    <w:lvl w:ilvl="0" w:tplc="041D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single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31523"/>
    <w:multiLevelType w:val="hybridMultilevel"/>
    <w:tmpl w:val="1CF4FE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552733"/>
    <w:multiLevelType w:val="hybridMultilevel"/>
    <w:tmpl w:val="141845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8D24A88"/>
    <w:multiLevelType w:val="hybridMultilevel"/>
    <w:tmpl w:val="F60828F2"/>
    <w:lvl w:ilvl="0" w:tplc="FFA286F8">
      <w:start w:val="52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A09B4"/>
    <w:multiLevelType w:val="hybridMultilevel"/>
    <w:tmpl w:val="229E8EA0"/>
    <w:lvl w:ilvl="0" w:tplc="041D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D2687"/>
    <w:multiLevelType w:val="hybridMultilevel"/>
    <w:tmpl w:val="03CC28F6"/>
    <w:lvl w:ilvl="0" w:tplc="041D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867AB5"/>
    <w:multiLevelType w:val="hybridMultilevel"/>
    <w:tmpl w:val="8E3E7F28"/>
    <w:lvl w:ilvl="0" w:tplc="A490B0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7C82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6A64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308D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8EE8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A070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C6E4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6C8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8446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4886908">
    <w:abstractNumId w:val="6"/>
  </w:num>
  <w:num w:numId="2" w16cid:durableId="670446430">
    <w:abstractNumId w:val="3"/>
  </w:num>
  <w:num w:numId="3" w16cid:durableId="1799296807">
    <w:abstractNumId w:val="2"/>
  </w:num>
  <w:num w:numId="4" w16cid:durableId="1772892956">
    <w:abstractNumId w:val="1"/>
  </w:num>
  <w:num w:numId="5" w16cid:durableId="258023936">
    <w:abstractNumId w:val="4"/>
  </w:num>
  <w:num w:numId="6" w16cid:durableId="1961453303">
    <w:abstractNumId w:val="0"/>
  </w:num>
  <w:num w:numId="7" w16cid:durableId="1915620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56"/>
    <w:rsid w:val="000020F0"/>
    <w:rsid w:val="00017BED"/>
    <w:rsid w:val="00020CC7"/>
    <w:rsid w:val="000310F6"/>
    <w:rsid w:val="000557FA"/>
    <w:rsid w:val="001150EB"/>
    <w:rsid w:val="00117343"/>
    <w:rsid w:val="00182F76"/>
    <w:rsid w:val="001B4FBA"/>
    <w:rsid w:val="001F5407"/>
    <w:rsid w:val="00220CBD"/>
    <w:rsid w:val="002238ED"/>
    <w:rsid w:val="0022589D"/>
    <w:rsid w:val="00227268"/>
    <w:rsid w:val="00247FE3"/>
    <w:rsid w:val="0025314C"/>
    <w:rsid w:val="00253F80"/>
    <w:rsid w:val="00261BBA"/>
    <w:rsid w:val="002801ED"/>
    <w:rsid w:val="002A327F"/>
    <w:rsid w:val="002A5F48"/>
    <w:rsid w:val="002D6986"/>
    <w:rsid w:val="002E334C"/>
    <w:rsid w:val="003052DD"/>
    <w:rsid w:val="003154F9"/>
    <w:rsid w:val="00322E91"/>
    <w:rsid w:val="00330003"/>
    <w:rsid w:val="003478C2"/>
    <w:rsid w:val="00397F86"/>
    <w:rsid w:val="003F3762"/>
    <w:rsid w:val="00401756"/>
    <w:rsid w:val="00447611"/>
    <w:rsid w:val="00464C2F"/>
    <w:rsid w:val="0046549D"/>
    <w:rsid w:val="00465B36"/>
    <w:rsid w:val="0048529D"/>
    <w:rsid w:val="0048541D"/>
    <w:rsid w:val="004949E0"/>
    <w:rsid w:val="004A3040"/>
    <w:rsid w:val="004A7398"/>
    <w:rsid w:val="004B2212"/>
    <w:rsid w:val="004B6EAB"/>
    <w:rsid w:val="004E39A5"/>
    <w:rsid w:val="00584BCC"/>
    <w:rsid w:val="006022A6"/>
    <w:rsid w:val="00631488"/>
    <w:rsid w:val="0068504B"/>
    <w:rsid w:val="006A1752"/>
    <w:rsid w:val="006D19E7"/>
    <w:rsid w:val="006E76FB"/>
    <w:rsid w:val="00775096"/>
    <w:rsid w:val="007936AE"/>
    <w:rsid w:val="007D696E"/>
    <w:rsid w:val="007E5100"/>
    <w:rsid w:val="008477D8"/>
    <w:rsid w:val="008A58D2"/>
    <w:rsid w:val="008F6CEC"/>
    <w:rsid w:val="00910898"/>
    <w:rsid w:val="009272B4"/>
    <w:rsid w:val="009333E3"/>
    <w:rsid w:val="00946373"/>
    <w:rsid w:val="00946628"/>
    <w:rsid w:val="009605E2"/>
    <w:rsid w:val="009B79AD"/>
    <w:rsid w:val="009D0800"/>
    <w:rsid w:val="009D482B"/>
    <w:rsid w:val="009E1D78"/>
    <w:rsid w:val="009E40F8"/>
    <w:rsid w:val="00A01C7D"/>
    <w:rsid w:val="00A41FB0"/>
    <w:rsid w:val="00A46627"/>
    <w:rsid w:val="00A55D00"/>
    <w:rsid w:val="00A827F8"/>
    <w:rsid w:val="00A95513"/>
    <w:rsid w:val="00AB42EE"/>
    <w:rsid w:val="00AC1F6E"/>
    <w:rsid w:val="00B24F43"/>
    <w:rsid w:val="00B75358"/>
    <w:rsid w:val="00B94DA5"/>
    <w:rsid w:val="00BD532C"/>
    <w:rsid w:val="00CD2808"/>
    <w:rsid w:val="00D21032"/>
    <w:rsid w:val="00D3158C"/>
    <w:rsid w:val="00D61169"/>
    <w:rsid w:val="00D7490B"/>
    <w:rsid w:val="00DE61B4"/>
    <w:rsid w:val="00E631BB"/>
    <w:rsid w:val="00EB778F"/>
    <w:rsid w:val="00ED21DB"/>
    <w:rsid w:val="00ED3E77"/>
    <w:rsid w:val="00F133F5"/>
    <w:rsid w:val="00F30111"/>
    <w:rsid w:val="00F655ED"/>
    <w:rsid w:val="00FC2E10"/>
    <w:rsid w:val="00FD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AD27AAA"/>
  <w15:docId w15:val="{EF0AD45C-6266-409D-94A4-EB095784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6AE"/>
    <w:rPr>
      <w:rFonts w:ascii="Arial" w:hAnsi="Arial"/>
      <w:sz w:val="22"/>
    </w:rPr>
  </w:style>
  <w:style w:type="paragraph" w:styleId="Rubrik1">
    <w:name w:val="heading 1"/>
    <w:basedOn w:val="Normal"/>
    <w:next w:val="Normal"/>
    <w:qFormat/>
    <w:rsid w:val="007936AE"/>
    <w:pPr>
      <w:spacing w:before="240"/>
      <w:outlineLvl w:val="0"/>
    </w:pPr>
    <w:rPr>
      <w:b/>
      <w:sz w:val="28"/>
    </w:rPr>
  </w:style>
  <w:style w:type="paragraph" w:styleId="Rubrik2">
    <w:name w:val="heading 2"/>
    <w:basedOn w:val="Normal"/>
    <w:next w:val="Normal"/>
    <w:qFormat/>
    <w:rsid w:val="007936AE"/>
    <w:pPr>
      <w:spacing w:before="120"/>
      <w:outlineLvl w:val="1"/>
    </w:pPr>
    <w:rPr>
      <w:b/>
      <w:sz w:val="24"/>
    </w:rPr>
  </w:style>
  <w:style w:type="paragraph" w:styleId="Rubrik3">
    <w:name w:val="heading 3"/>
    <w:basedOn w:val="Normal"/>
    <w:next w:val="Normaltindrag"/>
    <w:qFormat/>
    <w:rsid w:val="007936AE"/>
    <w:pPr>
      <w:outlineLvl w:val="2"/>
    </w:pPr>
    <w:rPr>
      <w:b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Normaltindrag">
    <w:name w:val="Normal Indent"/>
    <w:basedOn w:val="Normal"/>
    <w:rsid w:val="007936AE"/>
    <w:pPr>
      <w:ind w:left="708"/>
    </w:pPr>
  </w:style>
  <w:style w:type="paragraph" w:styleId="Sidfot">
    <w:name w:val="footer"/>
    <w:basedOn w:val="Normal"/>
    <w:rsid w:val="007936AE"/>
    <w:pPr>
      <w:tabs>
        <w:tab w:val="left" w:pos="1701"/>
        <w:tab w:val="center" w:pos="5103"/>
        <w:tab w:val="right" w:pos="8504"/>
      </w:tabs>
    </w:pPr>
    <w:rPr>
      <w:sz w:val="16"/>
    </w:rPr>
  </w:style>
  <w:style w:type="paragraph" w:styleId="Sidhuvud">
    <w:name w:val="header"/>
    <w:basedOn w:val="Normal"/>
    <w:rsid w:val="007936AE"/>
    <w:pPr>
      <w:tabs>
        <w:tab w:val="center" w:pos="4536"/>
        <w:tab w:val="right" w:pos="9072"/>
      </w:tabs>
    </w:pPr>
  </w:style>
  <w:style w:type="character" w:styleId="Sidnummer">
    <w:name w:val="page number"/>
    <w:basedOn w:val="Standardstycketeckensnitt"/>
    <w:rsid w:val="007936AE"/>
  </w:style>
  <w:style w:type="character" w:styleId="Hyperlnk">
    <w:name w:val="Hyperlink"/>
    <w:basedOn w:val="Standardstycketeckensnitt"/>
    <w:rsid w:val="007936AE"/>
    <w:rPr>
      <w:color w:val="0000FF"/>
      <w:u w:val="single"/>
    </w:rPr>
  </w:style>
  <w:style w:type="character" w:styleId="AnvndHyperlnk">
    <w:name w:val="FollowedHyperlink"/>
    <w:basedOn w:val="Standardstycketeckensnitt"/>
    <w:rsid w:val="007936AE"/>
    <w:rPr>
      <w:color w:val="800080"/>
      <w:u w:val="single"/>
    </w:rPr>
  </w:style>
  <w:style w:type="paragraph" w:styleId="Ingetavstnd">
    <w:name w:val="No Spacing"/>
    <w:uiPriority w:val="1"/>
    <w:qFormat/>
    <w:rsid w:val="009B79AD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ubrik">
    <w:name w:val="Title"/>
    <w:basedOn w:val="Normal"/>
    <w:next w:val="Normal"/>
    <w:link w:val="RubrikChar"/>
    <w:uiPriority w:val="10"/>
    <w:qFormat/>
    <w:rsid w:val="009B79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RubrikChar">
    <w:name w:val="Rubrik Char"/>
    <w:basedOn w:val="Standardstycketeckensnitt"/>
    <w:link w:val="Rubrik"/>
    <w:uiPriority w:val="10"/>
    <w:rsid w:val="009B79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Liststycke">
    <w:name w:val="List Paragraph"/>
    <w:basedOn w:val="Normal"/>
    <w:uiPriority w:val="34"/>
    <w:qFormat/>
    <w:rsid w:val="003154F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4B6EAB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B6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D\MALLAR\DOK-S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DOK-ST</Template>
  <TotalTime>17</TotalTime>
  <Pages>1</Pages>
  <Words>167</Words>
  <Characters>975</Characters>
  <Application>Microsoft Office Word</Application>
  <DocSecurity>0</DocSecurity>
  <Lines>57</Lines>
  <Paragraphs>42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Lokal handbok Kvalitet AK</vt:lpstr>
      <vt:lpstr>Lokal handbok Kvalitet AK</vt:lpstr>
    </vt:vector>
  </TitlesOfParts>
  <Company>Okänd organisation</Company>
  <LinksUpToDate>false</LinksUpToDate>
  <CharactersWithSpaces>1100</CharactersWithSpaces>
  <SharedDoc>false</SharedDoc>
  <HLinks>
    <vt:vector size="12" baseType="variant">
      <vt:variant>
        <vt:i4>7602336</vt:i4>
      </vt:variant>
      <vt:variant>
        <vt:i4>3</vt:i4>
      </vt:variant>
      <vt:variant>
        <vt:i4>0</vt:i4>
      </vt:variant>
      <vt:variant>
        <vt:i4>5</vt:i4>
      </vt:variant>
      <vt:variant>
        <vt:lpwstr>../Kvalitet/Kval010 - B - Spärrat Gods.doc</vt:lpwstr>
      </vt:variant>
      <vt:variant>
        <vt:lpwstr/>
      </vt:variant>
      <vt:variant>
        <vt:i4>786455</vt:i4>
      </vt:variant>
      <vt:variant>
        <vt:i4>0</vt:i4>
      </vt:variant>
      <vt:variant>
        <vt:i4>0</vt:i4>
      </vt:variant>
      <vt:variant>
        <vt:i4>5</vt:i4>
      </vt:variant>
      <vt:variant>
        <vt:lpwstr>../Kvalitet/Kval011 - Produktrevision-Kvalitetsindex.doc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 handbok Kvalitet AK</dc:title>
  <dc:subject>Produktrevision</dc:subject>
  <dc:creator>Hubert Pehrsson</dc:creator>
  <cp:keywords>1995-09-18</cp:keywords>
  <dc:description>2</dc:description>
  <cp:lastModifiedBy>Gabriella Hägg</cp:lastModifiedBy>
  <cp:revision>6</cp:revision>
  <cp:lastPrinted>2020-01-09T09:01:00Z</cp:lastPrinted>
  <dcterms:created xsi:type="dcterms:W3CDTF">2024-05-09T08:45:00Z</dcterms:created>
  <dcterms:modified xsi:type="dcterms:W3CDTF">2026-09-17T09:07:00Z</dcterms:modified>
</cp:coreProperties>
</file>